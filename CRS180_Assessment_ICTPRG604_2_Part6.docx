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85" w:type="dxa"/>
        <w:tblInd w:w="-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8075"/>
      </w:tblGrid>
      <w:tr w:rsidR="004A52D1" w:rsidRPr="000E0710" w14:paraId="5AD9FF6A" w14:textId="77777777" w:rsidTr="00D44A87">
        <w:trPr>
          <w:trHeight w:val="416"/>
        </w:trPr>
        <w:tc>
          <w:tcPr>
            <w:tcW w:w="24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auto"/>
          </w:tcPr>
          <w:p w14:paraId="119F9C84" w14:textId="77777777" w:rsidR="004A52D1" w:rsidRPr="000E0710" w:rsidRDefault="004A52D1" w:rsidP="00D44A87">
            <w:pPr>
              <w:spacing w:before="60" w:after="60"/>
              <w:rPr>
                <w:b/>
              </w:rPr>
            </w:pPr>
            <w:r w:rsidRPr="000E0710">
              <w:rPr>
                <w:b/>
              </w:rPr>
              <w:t>Student</w:t>
            </w:r>
            <w:r>
              <w:rPr>
                <w:b/>
              </w:rPr>
              <w:t xml:space="preserve"> Name:</w:t>
            </w:r>
          </w:p>
        </w:tc>
        <w:tc>
          <w:tcPr>
            <w:tcW w:w="8075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auto"/>
          </w:tcPr>
          <w:p w14:paraId="3344360A" w14:textId="62863CA7" w:rsidR="004A52D1" w:rsidRPr="00C71759" w:rsidRDefault="00C71759" w:rsidP="00D44A87">
            <w:pPr>
              <w:spacing w:before="60" w:after="60"/>
              <w:rPr>
                <w:bCs/>
              </w:rPr>
            </w:pPr>
            <w:r w:rsidRPr="00C71759">
              <w:rPr>
                <w:bCs/>
              </w:rPr>
              <w:t>Sarah Klioris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7"/>
        <w:gridCol w:w="1127"/>
        <w:gridCol w:w="1426"/>
        <w:gridCol w:w="2356"/>
        <w:gridCol w:w="1970"/>
        <w:gridCol w:w="2002"/>
      </w:tblGrid>
      <w:tr w:rsidR="00C809CE" w14:paraId="6A3C7DDB" w14:textId="77777777" w:rsidTr="00D964AF">
        <w:trPr>
          <w:trHeight w:val="251"/>
        </w:trPr>
        <w:tc>
          <w:tcPr>
            <w:tcW w:w="10478" w:type="dxa"/>
            <w:gridSpan w:val="6"/>
            <w:shd w:val="clear" w:color="auto" w:fill="92D050"/>
            <w:tcMar>
              <w:top w:w="85" w:type="dxa"/>
              <w:bottom w:w="85" w:type="dxa"/>
            </w:tcMar>
          </w:tcPr>
          <w:p w14:paraId="68E6684F" w14:textId="77777777" w:rsidR="00C809CE" w:rsidRPr="00AB5193" w:rsidRDefault="00C809CE" w:rsidP="00D964AF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Part</w:t>
            </w:r>
            <w:r w:rsidRPr="00AB5193">
              <w:rPr>
                <w:b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  <w:lang w:eastAsia="zh-CN"/>
              </w:rPr>
              <w:t>6</w:t>
            </w:r>
            <w:r w:rsidRPr="00AB5193">
              <w:rPr>
                <w:b/>
                <w:color w:val="FFFFFF" w:themeColor="background1"/>
              </w:rPr>
              <w:t xml:space="preserve"> - </w:t>
            </w:r>
            <w:r w:rsidRPr="00480E6C">
              <w:rPr>
                <w:b/>
                <w:color w:val="FFFFFF" w:themeColor="background1"/>
              </w:rPr>
              <w:t xml:space="preserve">Build </w:t>
            </w:r>
            <w:r>
              <w:rPr>
                <w:b/>
                <w:color w:val="FFFFFF" w:themeColor="background1"/>
              </w:rPr>
              <w:t xml:space="preserve">a </w:t>
            </w:r>
            <w:r w:rsidRPr="00480E6C">
              <w:rPr>
                <w:b/>
                <w:color w:val="FFFFFF" w:themeColor="background1"/>
              </w:rPr>
              <w:t>cloud application</w:t>
            </w:r>
          </w:p>
        </w:tc>
      </w:tr>
      <w:tr w:rsidR="00C809CE" w14:paraId="77DCCF53" w14:textId="77777777" w:rsidTr="00D964AF">
        <w:trPr>
          <w:trHeight w:val="242"/>
        </w:trPr>
        <w:tc>
          <w:tcPr>
            <w:tcW w:w="10478" w:type="dxa"/>
            <w:gridSpan w:val="6"/>
            <w:tcMar>
              <w:top w:w="85" w:type="dxa"/>
              <w:bottom w:w="85" w:type="dxa"/>
            </w:tcMar>
          </w:tcPr>
          <w:p w14:paraId="2DB52EA0" w14:textId="77777777" w:rsidR="00C809CE" w:rsidRPr="00D82116" w:rsidRDefault="00C809CE" w:rsidP="00D964AF">
            <w:pPr>
              <w:rPr>
                <w:b/>
              </w:rPr>
            </w:pPr>
            <w:r w:rsidRPr="00D82116">
              <w:rPr>
                <w:b/>
              </w:rPr>
              <w:t>Task Description</w:t>
            </w:r>
          </w:p>
          <w:p w14:paraId="1ACA7177" w14:textId="77777777" w:rsidR="00C809CE" w:rsidRDefault="00C809CE" w:rsidP="00D964AF">
            <w:r>
              <w:t>You are required to create a web application using ASP.net MVC framework. The following requirements need to be met.</w:t>
            </w:r>
          </w:p>
          <w:p w14:paraId="636FA4B1" w14:textId="77777777" w:rsidR="00C809CE" w:rsidRDefault="00C809CE" w:rsidP="00D964AF"/>
          <w:p w14:paraId="4D0DF88F" w14:textId="77777777" w:rsidR="00C809CE" w:rsidRPr="00EF7CCD" w:rsidRDefault="00C809CE" w:rsidP="00D964AF">
            <w:pPr>
              <w:rPr>
                <w:b/>
              </w:rPr>
            </w:pPr>
            <w:r>
              <w:rPr>
                <w:b/>
              </w:rPr>
              <w:t>Functional Requirements</w:t>
            </w:r>
          </w:p>
          <w:p w14:paraId="2C05731F" w14:textId="77777777" w:rsidR="00C809CE" w:rsidRDefault="00C809CE" w:rsidP="00D964AF">
            <w:pPr>
              <w:pStyle w:val="ListParagraph"/>
              <w:numPr>
                <w:ilvl w:val="0"/>
                <w:numId w:val="11"/>
              </w:numPr>
            </w:pPr>
            <w:r>
              <w:t>The application is built with ASP.net MVC framework.</w:t>
            </w:r>
          </w:p>
          <w:p w14:paraId="681E38B0" w14:textId="77777777" w:rsidR="00C809CE" w:rsidRDefault="00C809CE" w:rsidP="00D964AF">
            <w:pPr>
              <w:pStyle w:val="ListParagraph"/>
              <w:numPr>
                <w:ilvl w:val="0"/>
                <w:numId w:val="11"/>
              </w:numPr>
            </w:pPr>
            <w:r>
              <w:t xml:space="preserve">The application provides </w:t>
            </w:r>
            <w:r w:rsidRPr="00515279">
              <w:t>authentication</w:t>
            </w:r>
            <w:r>
              <w:t xml:space="preserve"> function. User can sign up / sign in / sign out.</w:t>
            </w:r>
          </w:p>
          <w:p w14:paraId="6A719C44" w14:textId="77777777" w:rsidR="00C809CE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t xml:space="preserve">Use asp.net </w:t>
            </w:r>
            <w:r w:rsidRPr="000E5E92">
              <w:t>authentication</w:t>
            </w:r>
            <w:r>
              <w:t xml:space="preserve"> feature.</w:t>
            </w:r>
          </w:p>
          <w:p w14:paraId="2384BEDC" w14:textId="77777777" w:rsidR="00C809CE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t>At least one service or web page in the application requires user to login.</w:t>
            </w:r>
          </w:p>
          <w:p w14:paraId="369AD5D0" w14:textId="77777777" w:rsidR="00C809CE" w:rsidRDefault="00C809CE" w:rsidP="00D964AF">
            <w:pPr>
              <w:pStyle w:val="ListParagraph"/>
              <w:numPr>
                <w:ilvl w:val="0"/>
                <w:numId w:val="11"/>
              </w:numPr>
            </w:pPr>
            <w:r>
              <w:t>Other than the sign up / sign in / sign out web form. You are required to build one additional web form with at least one input field and one submit button.</w:t>
            </w:r>
          </w:p>
          <w:p w14:paraId="6D0968DF" w14:textId="77777777" w:rsidR="00C809CE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t>Data validation need to be implemented for the input field in order to secure the input.</w:t>
            </w:r>
          </w:p>
          <w:p w14:paraId="1D092AD3" w14:textId="77777777" w:rsidR="00C809CE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t>Input data must be processed by back-end program; and results must be sent to the front-end and displayed.</w:t>
            </w:r>
          </w:p>
          <w:p w14:paraId="03BCA537" w14:textId="77777777" w:rsidR="00C809CE" w:rsidRDefault="00C809CE" w:rsidP="00D964AF">
            <w:pPr>
              <w:pStyle w:val="ListParagraph"/>
              <w:numPr>
                <w:ilvl w:val="0"/>
                <w:numId w:val="2"/>
              </w:numPr>
            </w:pPr>
            <w:r>
              <w:t>Use bootstrap framework to style the front-end webpage.</w:t>
            </w:r>
          </w:p>
          <w:p w14:paraId="771AEA2C" w14:textId="77777777" w:rsidR="00C809CE" w:rsidRDefault="00C809CE" w:rsidP="00D964AF"/>
          <w:p w14:paraId="5E9686DB" w14:textId="77777777" w:rsidR="00C809CE" w:rsidRPr="007713E6" w:rsidRDefault="00C809CE" w:rsidP="00D964AF">
            <w:pPr>
              <w:rPr>
                <w:b/>
              </w:rPr>
            </w:pPr>
            <w:r w:rsidRPr="007713E6">
              <w:rPr>
                <w:b/>
              </w:rPr>
              <w:t>Programming Guideline</w:t>
            </w:r>
          </w:p>
          <w:p w14:paraId="4FC0568D" w14:textId="77777777" w:rsidR="00C809CE" w:rsidRDefault="00C809CE" w:rsidP="00D964AF">
            <w:pPr>
              <w:pStyle w:val="ListParagraph"/>
              <w:numPr>
                <w:ilvl w:val="0"/>
                <w:numId w:val="12"/>
              </w:numPr>
            </w:pPr>
            <w:r>
              <w:t xml:space="preserve">In order to </w:t>
            </w:r>
            <w:r w:rsidRPr="00A61515">
              <w:t>develop maintainable code</w:t>
            </w:r>
            <w:r>
              <w:t>, make sure your code meet the C# programming guidelines</w:t>
            </w:r>
          </w:p>
          <w:p w14:paraId="20C534A5" w14:textId="77777777" w:rsidR="00C809CE" w:rsidRPr="00DB2B32" w:rsidRDefault="00C809CE" w:rsidP="00D964AF">
            <w:pPr>
              <w:pStyle w:val="ListParagraph"/>
              <w:numPr>
                <w:ilvl w:val="0"/>
                <w:numId w:val="12"/>
              </w:numPr>
              <w:rPr>
                <w:rFonts w:cs="Arial"/>
                <w:bCs/>
              </w:rPr>
            </w:pPr>
            <w:r>
              <w:t>A copy of internal guideline is provided in Brightspace</w:t>
            </w:r>
          </w:p>
          <w:p w14:paraId="4881541D" w14:textId="77777777" w:rsidR="00C809CE" w:rsidRPr="00BC05DA" w:rsidRDefault="00C809CE" w:rsidP="00D964AF">
            <w:pPr>
              <w:rPr>
                <w:rFonts w:cs="Arial"/>
                <w:b/>
                <w:bCs/>
              </w:rPr>
            </w:pPr>
          </w:p>
          <w:p w14:paraId="2484C2E4" w14:textId="77777777" w:rsidR="00C809CE" w:rsidRPr="00BC05DA" w:rsidRDefault="00C809CE" w:rsidP="00D964AF">
            <w:pPr>
              <w:rPr>
                <w:rFonts w:cs="Arial"/>
                <w:b/>
                <w:bCs/>
              </w:rPr>
            </w:pPr>
            <w:r w:rsidRPr="00BC05DA">
              <w:rPr>
                <w:rFonts w:cs="Arial"/>
                <w:b/>
                <w:bCs/>
              </w:rPr>
              <w:t>Use of source-code version control tool</w:t>
            </w:r>
          </w:p>
          <w:p w14:paraId="14355CF4" w14:textId="77777777" w:rsidR="00C809CE" w:rsidRPr="00BC05DA" w:rsidRDefault="00C809CE" w:rsidP="00D964AF">
            <w:pPr>
              <w:pStyle w:val="ListParagraph"/>
              <w:numPr>
                <w:ilvl w:val="0"/>
                <w:numId w:val="24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Maintain your code on a source-code version control server, such github</w:t>
            </w:r>
          </w:p>
          <w:p w14:paraId="5E3BB1FD" w14:textId="77777777" w:rsidR="00C809CE" w:rsidRDefault="00C809CE" w:rsidP="00D964AF">
            <w:pPr>
              <w:rPr>
                <w:rFonts w:cs="Arial"/>
                <w:bCs/>
              </w:rPr>
            </w:pPr>
          </w:p>
          <w:p w14:paraId="33281D57" w14:textId="77777777" w:rsidR="00C809CE" w:rsidRPr="009003D9" w:rsidRDefault="00C809CE" w:rsidP="00D964AF">
            <w:pPr>
              <w:rPr>
                <w:rFonts w:cs="Arial"/>
                <w:b/>
                <w:bCs/>
              </w:rPr>
            </w:pPr>
            <w:r w:rsidRPr="009003D9">
              <w:rPr>
                <w:rFonts w:cs="Arial"/>
                <w:b/>
                <w:bCs/>
              </w:rPr>
              <w:t>Comment your code with XML elements and auto generate internal document using a tool</w:t>
            </w:r>
          </w:p>
          <w:p w14:paraId="24FA51B2" w14:textId="77777777" w:rsidR="00C809CE" w:rsidRDefault="00C809CE" w:rsidP="00D964AF">
            <w:pPr>
              <w:pStyle w:val="ListParagraph"/>
              <w:numPr>
                <w:ilvl w:val="0"/>
                <w:numId w:val="23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Refer to document </w:t>
            </w:r>
            <w:hyperlink r:id="rId15" w:history="1">
              <w:r w:rsidRPr="00194C5B">
                <w:rPr>
                  <w:rStyle w:val="Hyperlink"/>
                  <w:rFonts w:cs="Arial"/>
                  <w:bCs/>
                </w:rPr>
                <w:t>https://docs.microsoft.com/en-us/dotnet/csharp/programming-guide/xmldoc/xml-documentation-comments</w:t>
              </w:r>
            </w:hyperlink>
            <w:r>
              <w:rPr>
                <w:rFonts w:cs="Arial"/>
                <w:bCs/>
              </w:rPr>
              <w:t>, to comment code.</w:t>
            </w:r>
          </w:p>
          <w:p w14:paraId="321CF142" w14:textId="77777777" w:rsidR="00C809CE" w:rsidRPr="0036745E" w:rsidRDefault="00C809CE" w:rsidP="00D964AF">
            <w:pPr>
              <w:pStyle w:val="ListParagraph"/>
              <w:numPr>
                <w:ilvl w:val="0"/>
                <w:numId w:val="23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Use DocFX to generate document.</w:t>
            </w:r>
            <w:r w:rsidRPr="0036745E">
              <w:rPr>
                <w:rFonts w:cs="Arial"/>
                <w:bCs/>
              </w:rPr>
              <w:t xml:space="preserve"> </w:t>
            </w:r>
          </w:p>
          <w:p w14:paraId="1B60316B" w14:textId="77777777" w:rsidR="00C809CE" w:rsidRDefault="00C809CE" w:rsidP="00D964AF"/>
          <w:p w14:paraId="54549170" w14:textId="77777777" w:rsidR="00C809CE" w:rsidRPr="00DE0DAA" w:rsidRDefault="00C809CE" w:rsidP="00D964AF">
            <w:pPr>
              <w:rPr>
                <w:b/>
              </w:rPr>
            </w:pPr>
            <w:r w:rsidRPr="00DE0DAA">
              <w:rPr>
                <w:b/>
              </w:rPr>
              <w:t>Test the application</w:t>
            </w:r>
          </w:p>
          <w:p w14:paraId="4B5C5F09" w14:textId="77777777" w:rsidR="00C809CE" w:rsidRDefault="00C809CE" w:rsidP="00D964AF">
            <w:pPr>
              <w:pStyle w:val="ListParagraph"/>
              <w:numPr>
                <w:ilvl w:val="0"/>
                <w:numId w:val="13"/>
              </w:numPr>
            </w:pPr>
            <w:r>
              <w:t>Plan and document test cases according to the requirements.</w:t>
            </w:r>
          </w:p>
          <w:p w14:paraId="31B6C4F2" w14:textId="77777777" w:rsidR="00C809CE" w:rsidRDefault="00C809CE" w:rsidP="00D964AF">
            <w:pPr>
              <w:pStyle w:val="ListParagraph"/>
              <w:numPr>
                <w:ilvl w:val="0"/>
                <w:numId w:val="13"/>
              </w:numPr>
            </w:pPr>
            <w:r>
              <w:t>Test the application and document the results</w:t>
            </w:r>
          </w:p>
          <w:p w14:paraId="4BAE483D" w14:textId="77777777" w:rsidR="00C809CE" w:rsidRDefault="00C809CE" w:rsidP="00D964AF">
            <w:pPr>
              <w:pStyle w:val="ListParagraph"/>
              <w:numPr>
                <w:ilvl w:val="0"/>
                <w:numId w:val="13"/>
              </w:numPr>
            </w:pPr>
            <w:r w:rsidRPr="000B6C1E">
              <w:t>Iterate design or build until test results meet requirements</w:t>
            </w:r>
          </w:p>
          <w:p w14:paraId="78161B35" w14:textId="77777777" w:rsidR="00C809CE" w:rsidRDefault="00C809CE" w:rsidP="00D964AF"/>
          <w:p w14:paraId="031EB24C" w14:textId="77777777" w:rsidR="00C809CE" w:rsidRPr="003F26EB" w:rsidRDefault="00C809CE" w:rsidP="00D964AF">
            <w:pPr>
              <w:rPr>
                <w:b/>
              </w:rPr>
            </w:pPr>
            <w:r w:rsidRPr="003F26EB">
              <w:rPr>
                <w:b/>
              </w:rPr>
              <w:t>Publish and Deploy</w:t>
            </w:r>
          </w:p>
          <w:p w14:paraId="4BAAD2C5" w14:textId="77777777" w:rsidR="00C809CE" w:rsidRDefault="00C809CE" w:rsidP="00D964AF">
            <w:pPr>
              <w:pStyle w:val="ListParagraph"/>
              <w:numPr>
                <w:ilvl w:val="0"/>
                <w:numId w:val="14"/>
              </w:numPr>
            </w:pPr>
            <w:r>
              <w:t>Publish and deploy the application to AWS server.</w:t>
            </w:r>
          </w:p>
          <w:p w14:paraId="73649C25" w14:textId="77777777" w:rsidR="00C809CE" w:rsidRDefault="00C809CE" w:rsidP="00D964AF"/>
          <w:p w14:paraId="75C71A58" w14:textId="77777777" w:rsidR="00C809CE" w:rsidRDefault="00C809CE" w:rsidP="00D964AF">
            <w:pPr>
              <w:rPr>
                <w:b/>
              </w:rPr>
            </w:pPr>
            <w:r w:rsidRPr="000042B8">
              <w:rPr>
                <w:b/>
              </w:rPr>
              <w:t>Use source-code version control</w:t>
            </w:r>
          </w:p>
          <w:p w14:paraId="724A992D" w14:textId="77777777" w:rsidR="00C809CE" w:rsidRPr="00E91681" w:rsidRDefault="00C809CE" w:rsidP="00D964AF">
            <w:pPr>
              <w:pStyle w:val="ListParagraph"/>
              <w:numPr>
                <w:ilvl w:val="0"/>
                <w:numId w:val="14"/>
              </w:numPr>
            </w:pPr>
            <w:r>
              <w:t>Maintain</w:t>
            </w:r>
            <w:r w:rsidRPr="00E91681">
              <w:t xml:space="preserve"> your code </w:t>
            </w:r>
            <w:r>
              <w:t>on</w:t>
            </w:r>
            <w:r w:rsidRPr="00E91681">
              <w:t xml:space="preserve"> a source-code version control server</w:t>
            </w:r>
          </w:p>
          <w:p w14:paraId="32E35340" w14:textId="77777777" w:rsidR="00C809CE" w:rsidRDefault="00C809CE" w:rsidP="00D964AF"/>
          <w:p w14:paraId="55FD9A7C" w14:textId="77777777" w:rsidR="00C809CE" w:rsidRDefault="00C809CE" w:rsidP="00D964AF">
            <w:r>
              <w:rPr>
                <w:rFonts w:cs="Arial"/>
                <w:bCs/>
                <w:lang w:eastAsia="zh-CN"/>
              </w:rPr>
              <w:t>You</w:t>
            </w:r>
            <w:r>
              <w:t xml:space="preserve"> are required to submit the following documents in order to complete this part.</w:t>
            </w:r>
          </w:p>
          <w:p w14:paraId="7D1C77E3" w14:textId="77777777" w:rsidR="00C809CE" w:rsidRPr="007D745F" w:rsidRDefault="00C809CE" w:rsidP="00D964AF">
            <w:pPr>
              <w:pStyle w:val="ListParagraph"/>
              <w:numPr>
                <w:ilvl w:val="0"/>
                <w:numId w:val="2"/>
              </w:numPr>
              <w:rPr>
                <w:rFonts w:cs="Arial"/>
                <w:bCs/>
              </w:rPr>
            </w:pPr>
            <w:r w:rsidRPr="007D745F">
              <w:rPr>
                <w:rFonts w:cs="Arial"/>
                <w:bCs/>
              </w:rPr>
              <w:t>A completed assessment document, with all checklist ticked and signed by your assessor.</w:t>
            </w:r>
          </w:p>
          <w:p w14:paraId="48302E6F" w14:textId="77777777" w:rsidR="00C809CE" w:rsidRPr="007D745F" w:rsidRDefault="00C809CE" w:rsidP="00D964AF">
            <w:pPr>
              <w:pStyle w:val="ListParagraph"/>
              <w:numPr>
                <w:ilvl w:val="0"/>
                <w:numId w:val="2"/>
              </w:numPr>
              <w:rPr>
                <w:rFonts w:cs="Arial"/>
                <w:bCs/>
              </w:rPr>
            </w:pPr>
            <w:r w:rsidRPr="007D745F">
              <w:rPr>
                <w:rFonts w:cs="Arial"/>
                <w:bCs/>
              </w:rPr>
              <w:t>A zip file, file name “</w:t>
            </w:r>
            <w:r>
              <w:rPr>
                <w:rFonts w:cs="Arial"/>
                <w:bCs/>
              </w:rPr>
              <w:t>Assessment2_Part6</w:t>
            </w:r>
            <w:r w:rsidRPr="007D745F">
              <w:rPr>
                <w:rFonts w:cs="Arial"/>
                <w:bCs/>
              </w:rPr>
              <w:t>_Attachments.zip”, including the following</w:t>
            </w:r>
          </w:p>
          <w:p w14:paraId="7B72329C" w14:textId="77777777" w:rsidR="00C809CE" w:rsidRPr="00E065EF" w:rsidRDefault="00C809CE" w:rsidP="00D964AF">
            <w:pPr>
              <w:pStyle w:val="ListParagraph"/>
              <w:numPr>
                <w:ilvl w:val="1"/>
                <w:numId w:val="2"/>
              </w:numPr>
              <w:rPr>
                <w:rFonts w:cs="Arial"/>
                <w:b/>
                <w:bCs/>
              </w:rPr>
            </w:pPr>
            <w:r>
              <w:t>All of the source codes (i.e. the completed VS project)</w:t>
            </w:r>
          </w:p>
          <w:p w14:paraId="670C8627" w14:textId="77777777" w:rsidR="00C809CE" w:rsidRPr="00CB0247" w:rsidRDefault="00C809CE" w:rsidP="00D964AF">
            <w:pPr>
              <w:pStyle w:val="ListParagraph"/>
              <w:numPr>
                <w:ilvl w:val="1"/>
                <w:numId w:val="2"/>
              </w:numPr>
              <w:rPr>
                <w:rFonts w:cs="Arial"/>
                <w:b/>
                <w:bCs/>
              </w:rPr>
            </w:pPr>
            <w:r>
              <w:rPr>
                <w:rFonts w:cs="Arial" w:hint="eastAsia"/>
                <w:bCs/>
                <w:lang w:eastAsia="zh-CN"/>
              </w:rPr>
              <w:t>All</w:t>
            </w:r>
            <w:r>
              <w:rPr>
                <w:rFonts w:cs="Arial"/>
                <w:bCs/>
              </w:rPr>
              <w:t xml:space="preserve"> of the published files</w:t>
            </w:r>
          </w:p>
          <w:p w14:paraId="66836D31" w14:textId="77777777" w:rsidR="00C809CE" w:rsidRPr="00B54092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rPr>
                <w:rFonts w:cs="Arial"/>
                <w:bCs/>
              </w:rPr>
              <w:t>Any testing document &amp; raw logs if applicable.</w:t>
            </w:r>
          </w:p>
          <w:p w14:paraId="5B00E7A3" w14:textId="77777777" w:rsidR="00C809CE" w:rsidRPr="00873892" w:rsidRDefault="00C809CE" w:rsidP="00D964AF">
            <w:pPr>
              <w:pStyle w:val="ListParagraph"/>
              <w:numPr>
                <w:ilvl w:val="1"/>
                <w:numId w:val="2"/>
              </w:numPr>
            </w:pPr>
            <w:r>
              <w:rPr>
                <w:rFonts w:cs="Arial"/>
                <w:bCs/>
              </w:rPr>
              <w:t>Documentation generated by tools such as DocFX</w:t>
            </w:r>
          </w:p>
          <w:p w14:paraId="4CC33533" w14:textId="77777777" w:rsidR="00C809CE" w:rsidRDefault="00C809CE" w:rsidP="00D964AF">
            <w:pPr>
              <w:ind w:left="1080"/>
            </w:pPr>
          </w:p>
        </w:tc>
      </w:tr>
      <w:tr w:rsidR="006B625C" w14:paraId="03FA0393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6D0A8F45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Gather requirements from the task description and for the cloud application and list all the requirements?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CE9087E" w14:textId="75B7B21F" w:rsidR="001103F1" w:rsidRDefault="001103F1" w:rsidP="001103F1">
            <w:pPr>
              <w:pStyle w:val="ListParagraph"/>
              <w:numPr>
                <w:ilvl w:val="1"/>
                <w:numId w:val="22"/>
              </w:numPr>
            </w:pPr>
            <w:r>
              <w:t>App is built with ASP.net MVC framework.</w:t>
            </w:r>
            <w:r w:rsidR="00F40890">
              <w:br/>
            </w:r>
          </w:p>
          <w:p w14:paraId="6A8FBFB5" w14:textId="233943C7" w:rsidR="00BE1800" w:rsidRDefault="00BE1800" w:rsidP="001103F1">
            <w:pPr>
              <w:pStyle w:val="ListParagraph"/>
              <w:numPr>
                <w:ilvl w:val="1"/>
                <w:numId w:val="22"/>
              </w:numPr>
            </w:pPr>
            <w:r>
              <w:t>Application provides authentication on at least one of its webpages.</w:t>
            </w:r>
            <w:r w:rsidR="00F40890">
              <w:br/>
            </w:r>
          </w:p>
          <w:p w14:paraId="344867CD" w14:textId="617DD944" w:rsidR="00774D43" w:rsidRDefault="004766CB" w:rsidP="001103F1">
            <w:pPr>
              <w:pStyle w:val="ListParagraph"/>
              <w:numPr>
                <w:ilvl w:val="1"/>
                <w:numId w:val="22"/>
              </w:numPr>
            </w:pPr>
            <w:r>
              <w:t xml:space="preserve">Application contains a web form with </w:t>
            </w:r>
            <w:r w:rsidR="00DC3DA8">
              <w:t xml:space="preserve">at least </w:t>
            </w:r>
            <w:r w:rsidR="009F6F52">
              <w:t>one input field and one submit button.</w:t>
            </w:r>
            <w:r w:rsidR="00E56D78">
              <w:t xml:space="preserve"> Data validation is implemented.</w:t>
            </w:r>
            <w:r w:rsidR="00DC3DA8">
              <w:br/>
            </w:r>
          </w:p>
          <w:p w14:paraId="5D40DCBD" w14:textId="66E9EE26" w:rsidR="00774D43" w:rsidRDefault="00774D43" w:rsidP="001103F1">
            <w:pPr>
              <w:pStyle w:val="ListParagraph"/>
              <w:numPr>
                <w:ilvl w:val="1"/>
                <w:numId w:val="22"/>
              </w:numPr>
            </w:pPr>
            <w:r>
              <w:lastRenderedPageBreak/>
              <w:t>Input data must be processed by a back-end program then displayed on the front end.</w:t>
            </w:r>
            <w:r w:rsidR="00F40890">
              <w:br/>
            </w:r>
          </w:p>
          <w:p w14:paraId="49274E77" w14:textId="305454AC" w:rsidR="00C809CE" w:rsidRDefault="00774D43" w:rsidP="001103F1">
            <w:pPr>
              <w:pStyle w:val="ListParagraph"/>
              <w:numPr>
                <w:ilvl w:val="1"/>
                <w:numId w:val="22"/>
              </w:numPr>
            </w:pPr>
            <w:r>
              <w:t xml:space="preserve">Front-end must be styled with Bootstrap. </w:t>
            </w:r>
            <w:r w:rsidR="001103F1">
              <w:br/>
            </w:r>
          </w:p>
        </w:tc>
      </w:tr>
      <w:tr w:rsidR="006B625C" w14:paraId="01E520E7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967D7CD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List</w:t>
            </w:r>
            <w:r w:rsidRPr="009C2BBB">
              <w:t xml:space="preserve"> the development environment and tools required to create this cloud application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370DF149" w14:textId="77777777" w:rsidR="00F40890" w:rsidRDefault="000107C1" w:rsidP="00D964AF">
            <w:r>
              <w:t>Visual Studi</w:t>
            </w:r>
            <w:r w:rsidR="00F40890">
              <w:t>o – Development Environment.</w:t>
            </w:r>
          </w:p>
          <w:p w14:paraId="294CBAB3" w14:textId="7FA330A0" w:rsidR="00F40890" w:rsidRDefault="000107C1" w:rsidP="00D964AF">
            <w:r>
              <w:t>ASP.net framework</w:t>
            </w:r>
            <w:r w:rsidR="00BC2F02">
              <w:t xml:space="preserve"> (C#)</w:t>
            </w:r>
            <w:r w:rsidR="00F40890">
              <w:t xml:space="preserve"> MVC</w:t>
            </w:r>
            <w:r w:rsidR="00BC2F02">
              <w:t xml:space="preserve"> with individual authentication</w:t>
            </w:r>
            <w:r w:rsidR="00F40890">
              <w:t xml:space="preserve"> – Development Package.</w:t>
            </w:r>
          </w:p>
          <w:p w14:paraId="0FCE8C32" w14:textId="1D56E2EF" w:rsidR="00F40890" w:rsidRDefault="00F40890" w:rsidP="00D964AF"/>
        </w:tc>
      </w:tr>
      <w:tr w:rsidR="006B625C" w14:paraId="10173AEC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E2BDD03" w14:textId="77777777" w:rsidR="00C809CE" w:rsidRPr="009C2BBB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 xml:space="preserve">Briefly discuss the </w:t>
            </w:r>
            <w:r w:rsidRPr="00CF621E">
              <w:t>purpose of application security in software development</w:t>
            </w:r>
            <w:r>
              <w:t xml:space="preserve"> and why it is important?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3CAA48C" w14:textId="2EA8D360" w:rsidR="00C809CE" w:rsidRDefault="0031629D" w:rsidP="00D964AF">
            <w:r>
              <w:t>Application security ensures data is only seen by those who are meant to see it.</w:t>
            </w:r>
            <w:r w:rsidR="00243ABC">
              <w:t xml:space="preserve"> </w:t>
            </w:r>
            <w:r w:rsidR="0031490D">
              <w:t>Security</w:t>
            </w:r>
            <w:r w:rsidR="00243ABC">
              <w:t xml:space="preserve"> is important because without it, nothing would be encrypted</w:t>
            </w:r>
            <w:r w:rsidR="00D724FF">
              <w:t>.</w:t>
            </w:r>
            <w:r w:rsidR="00D434EF">
              <w:t xml:space="preserve"> For example, on</w:t>
            </w:r>
            <w:r w:rsidR="00D724FF">
              <w:t>line banking wouldn’t work and people’s passwords would be lost.</w:t>
            </w:r>
            <w:r w:rsidR="0031490D">
              <w:t xml:space="preserve"> Phone book data </w:t>
            </w:r>
            <w:r w:rsidR="00D434EF">
              <w:t xml:space="preserve">and emails </w:t>
            </w:r>
            <w:r w:rsidR="0031490D">
              <w:t>would be public to everyone</w:t>
            </w:r>
            <w:r w:rsidR="00D434EF">
              <w:t xml:space="preserve"> which we don’t want</w:t>
            </w:r>
            <w:r w:rsidR="0031490D">
              <w:t xml:space="preserve">. </w:t>
            </w:r>
            <w:r w:rsidR="0031490D">
              <w:br/>
            </w:r>
          </w:p>
        </w:tc>
      </w:tr>
      <w:tr w:rsidR="006B625C" w14:paraId="43414913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663C1BB7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Explain how to configure authentication in asp.net web application and how to use authentication feature to d</w:t>
            </w:r>
            <w:r w:rsidRPr="00B82D39">
              <w:t>efine a custom code access permission</w:t>
            </w:r>
            <w:r>
              <w:t>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0D3B335" w14:textId="44304AB3" w:rsidR="00C809CE" w:rsidRPr="007741BB" w:rsidRDefault="00E70989" w:rsidP="00D964AF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ED3297C" wp14:editId="6EA5FA4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2871552</wp:posOffset>
                  </wp:positionV>
                  <wp:extent cx="3821264" cy="1540456"/>
                  <wp:effectExtent l="0" t="0" r="8255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264" cy="154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4703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FBF6B18" wp14:editId="0141E6EC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359410</wp:posOffset>
                  </wp:positionV>
                  <wp:extent cx="3601720" cy="2416810"/>
                  <wp:effectExtent l="0" t="0" r="0" b="254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20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66D1">
              <w:t xml:space="preserve">Create a project </w:t>
            </w:r>
            <w:r w:rsidR="00D434EF">
              <w:t>in the ASP.NET MVC framework then select “Individual User Accounts” for authentication.</w:t>
            </w:r>
          </w:p>
          <w:p w14:paraId="2BE018BA" w14:textId="7BACD6CE" w:rsidR="008D66D1" w:rsidRDefault="008D66D1" w:rsidP="009872C0">
            <w:pPr>
              <w:rPr>
                <w:color w:val="000000" w:themeColor="text1"/>
              </w:rPr>
            </w:pPr>
          </w:p>
          <w:p w14:paraId="5E918CEA" w14:textId="1A34F710" w:rsidR="00C809CE" w:rsidRDefault="009872C0" w:rsidP="009872C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Go to the</w:t>
            </w:r>
            <w:r w:rsidR="0063574F">
              <w:rPr>
                <w:color w:val="000000" w:themeColor="text1"/>
              </w:rPr>
              <w:t xml:space="preserve"> appropriate </w:t>
            </w:r>
            <w:r>
              <w:rPr>
                <w:color w:val="000000" w:themeColor="text1"/>
              </w:rPr>
              <w:t>Controller and write [Authorize] on top of the page you want to protect.</w:t>
            </w:r>
          </w:p>
          <w:p w14:paraId="4255D499" w14:textId="7FFE32F2" w:rsidR="0063574F" w:rsidRDefault="0063574F" w:rsidP="009872C0">
            <w:pPr>
              <w:rPr>
                <w:color w:val="000000" w:themeColor="text1"/>
              </w:rPr>
            </w:pPr>
          </w:p>
          <w:p w14:paraId="26EE7550" w14:textId="5A6823C7" w:rsidR="0063574F" w:rsidRDefault="0063574F" w:rsidP="009872C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From custom controller PathogenTypesController.cs</w:t>
            </w:r>
            <w:r w:rsidR="00F221D7">
              <w:rPr>
                <w:color w:val="000000" w:themeColor="text1"/>
              </w:rPr>
              <w:t>:</w:t>
            </w:r>
          </w:p>
          <w:p w14:paraId="40CA96CC" w14:textId="3C911383" w:rsidR="00EA3B03" w:rsidRDefault="00EA3B03" w:rsidP="009872C0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E7CDC04" wp14:editId="63B20CB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185199</wp:posOffset>
                  </wp:positionV>
                  <wp:extent cx="3826151" cy="1226756"/>
                  <wp:effectExtent l="0" t="0" r="3175" b="0"/>
                  <wp:wrapTight wrapText="bothSides">
                    <wp:wrapPolygon edited="0">
                      <wp:start x="0" y="0"/>
                      <wp:lineTo x="0" y="21141"/>
                      <wp:lineTo x="21510" y="21141"/>
                      <wp:lineTo x="21510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151" cy="122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A6135B" w14:textId="45467F5E" w:rsidR="00EA3B03" w:rsidRPr="009872C0" w:rsidRDefault="00EA3B03" w:rsidP="009872C0">
            <w:pPr>
              <w:rPr>
                <w:color w:val="000000" w:themeColor="text1"/>
              </w:rPr>
            </w:pPr>
          </w:p>
        </w:tc>
      </w:tr>
      <w:tr w:rsidR="00D8560E" w14:paraId="3E59B681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3A9D2E87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 xml:space="preserve">In the project, how did you plan </w:t>
            </w:r>
            <w:r w:rsidRPr="00B46379">
              <w:t>authentication and authorisation strategy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3B0EB59A" w14:textId="66F7047C" w:rsidR="00C809CE" w:rsidRDefault="00BC2F02" w:rsidP="007C2389">
            <w:r>
              <w:t xml:space="preserve">I </w:t>
            </w:r>
            <w:r w:rsidR="00D51448">
              <w:t xml:space="preserve">put [Authorize] above </w:t>
            </w:r>
            <w:r w:rsidR="00CA740E">
              <w:t>all th</w:t>
            </w:r>
            <w:r w:rsidR="007C2389">
              <w:t xml:space="preserve">e View pages in </w:t>
            </w:r>
            <w:r w:rsidR="00726CC0">
              <w:t>PathogenType</w:t>
            </w:r>
            <w:r w:rsidR="00FB11AC">
              <w:t>s</w:t>
            </w:r>
            <w:r w:rsidR="00EE195D">
              <w:t>Controller.cs</w:t>
            </w:r>
            <w:r w:rsidR="007C2389">
              <w:t>.</w:t>
            </w:r>
            <w:r w:rsidR="00BA06C0">
              <w:t xml:space="preserve"> This means you have to be logged in to access any of these pages even if you type in their url</w:t>
            </w:r>
            <w:r w:rsidR="0081593C">
              <w:t>.</w:t>
            </w:r>
          </w:p>
        </w:tc>
      </w:tr>
      <w:tr w:rsidR="006B625C" w14:paraId="6DD9F269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12BB3960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Program the cloud application. Provide screenshot of your source code to show that you have d</w:t>
            </w:r>
            <w:r w:rsidRPr="000E5E92">
              <w:t xml:space="preserve">evelop an appropriate authentication and authorisation strategy for </w:t>
            </w:r>
            <w:r>
              <w:t>the</w:t>
            </w:r>
            <w:r w:rsidRPr="000E5E92">
              <w:t xml:space="preserve"> application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124F41B5" w14:textId="09996087" w:rsidR="00C809CE" w:rsidRDefault="00726359" w:rsidP="00D964A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87A0C9E" wp14:editId="400E5CEB">
                      <wp:simplePos x="0" y="0"/>
                      <wp:positionH relativeFrom="column">
                        <wp:posOffset>661108</wp:posOffset>
                      </wp:positionH>
                      <wp:positionV relativeFrom="paragraph">
                        <wp:posOffset>1889739</wp:posOffset>
                      </wp:positionV>
                      <wp:extent cx="593640" cy="144000"/>
                      <wp:effectExtent l="38100" t="38100" r="35560" b="4699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364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C25F91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51.35pt;margin-top:148.1pt;width:48.1pt;height:1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7D6E8754" wp14:editId="166D2184">
                      <wp:simplePos x="0" y="0"/>
                      <wp:positionH relativeFrom="column">
                        <wp:posOffset>681988</wp:posOffset>
                      </wp:positionH>
                      <wp:positionV relativeFrom="paragraph">
                        <wp:posOffset>1095219</wp:posOffset>
                      </wp:positionV>
                      <wp:extent cx="571680" cy="166680"/>
                      <wp:effectExtent l="19050" t="38100" r="19050" b="43180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68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FF215" id="Ink 13" o:spid="_x0000_s1026" type="#_x0000_t75" style="position:absolute;margin-left:53pt;margin-top:85.55pt;width:46.4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">
                      <v:imagedata r:id="rId22" o:title=""/>
                    </v:shape>
                  </w:pict>
                </mc:Fallback>
              </mc:AlternateContent>
            </w:r>
            <w:r w:rsidR="00F347A5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F46D5E6" wp14:editId="20127065">
                  <wp:simplePos x="0" y="0"/>
                  <wp:positionH relativeFrom="column">
                    <wp:posOffset>-32661</wp:posOffset>
                  </wp:positionH>
                  <wp:positionV relativeFrom="paragraph">
                    <wp:posOffset>263166</wp:posOffset>
                  </wp:positionV>
                  <wp:extent cx="3845118" cy="2571844"/>
                  <wp:effectExtent l="0" t="0" r="317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118" cy="2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47A5">
              <w:t>In PathogenType</w:t>
            </w:r>
            <w:r w:rsidR="00FB11AC">
              <w:t>s</w:t>
            </w:r>
            <w:r w:rsidR="00F347A5">
              <w:t>Controller.cs:</w:t>
            </w:r>
          </w:p>
          <w:p w14:paraId="43B77D60" w14:textId="3D51E844" w:rsidR="00F347A5" w:rsidRDefault="00F347A5" w:rsidP="00D964AF"/>
          <w:p w14:paraId="3394C86E" w14:textId="78AC7DAA" w:rsidR="00F347A5" w:rsidRDefault="00726359" w:rsidP="00D964AF"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56DAC01" wp14:editId="56F4002D">
                      <wp:simplePos x="0" y="0"/>
                      <wp:positionH relativeFrom="column">
                        <wp:posOffset>614308</wp:posOffset>
                      </wp:positionH>
                      <wp:positionV relativeFrom="paragraph">
                        <wp:posOffset>4362460</wp:posOffset>
                      </wp:positionV>
                      <wp:extent cx="493920" cy="149040"/>
                      <wp:effectExtent l="38100" t="38100" r="20955" b="41910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920" cy="1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D82FB0" id="Ink 12" o:spid="_x0000_s1026" type="#_x0000_t75" style="position:absolute;margin-left:47.65pt;margin-top:342.8pt;width:40.25pt;height:1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3C0BA06" wp14:editId="2F6FD043">
                      <wp:simplePos x="0" y="0"/>
                      <wp:positionH relativeFrom="column">
                        <wp:posOffset>618268</wp:posOffset>
                      </wp:positionH>
                      <wp:positionV relativeFrom="paragraph">
                        <wp:posOffset>5569900</wp:posOffset>
                      </wp:positionV>
                      <wp:extent cx="495360" cy="196200"/>
                      <wp:effectExtent l="38100" t="57150" r="38100" b="520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36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B84E46" id="Ink 11" o:spid="_x0000_s1026" type="#_x0000_t75" style="position:absolute;margin-left:48pt;margin-top:437.85pt;width:40.35pt;height:1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">
                      <v:imagedata r:id="rId27" o:title=""/>
                    </v:shape>
                  </w:pict>
                </mc:Fallback>
              </mc:AlternateContent>
            </w:r>
            <w:r w:rsidR="004506D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7BE8290" wp14:editId="0C5DE7FC">
                  <wp:simplePos x="0" y="0"/>
                  <wp:positionH relativeFrom="column">
                    <wp:posOffset>-60657</wp:posOffset>
                  </wp:positionH>
                  <wp:positionV relativeFrom="paragraph">
                    <wp:posOffset>4266013</wp:posOffset>
                  </wp:positionV>
                  <wp:extent cx="3868972" cy="2476024"/>
                  <wp:effectExtent l="0" t="0" r="0" b="635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972" cy="247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B36A9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0565F2D" wp14:editId="25DC010A">
                  <wp:simplePos x="0" y="0"/>
                  <wp:positionH relativeFrom="column">
                    <wp:posOffset>-65157</wp:posOffset>
                  </wp:positionH>
                  <wp:positionV relativeFrom="paragraph">
                    <wp:posOffset>2138183</wp:posOffset>
                  </wp:positionV>
                  <wp:extent cx="3895269" cy="2122998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85" cy="212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101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518773B" wp14:editId="23D55AA8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607</wp:posOffset>
                  </wp:positionV>
                  <wp:extent cx="3837167" cy="2162980"/>
                  <wp:effectExtent l="0" t="0" r="0" b="889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167" cy="216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625C" w14:paraId="20647987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5D3586CD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 xml:space="preserve">For security reason, explain you how did you </w:t>
            </w:r>
            <w:r w:rsidRPr="00947EC0">
              <w:t>secure input and output handling</w:t>
            </w:r>
            <w:r>
              <w:t>?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8F36B4A" w14:textId="77777777" w:rsidR="00EF16E5" w:rsidRDefault="00EF16E5" w:rsidP="00D964AF">
            <w:r>
              <w:t>In Model -&gt; PathogenType.cs</w:t>
            </w:r>
          </w:p>
          <w:p w14:paraId="50797652" w14:textId="77777777" w:rsidR="00EF16E5" w:rsidRDefault="00EF16E5" w:rsidP="00D964AF"/>
          <w:p w14:paraId="15586D59" w14:textId="3D67C190" w:rsidR="00C809CE" w:rsidRDefault="00067285" w:rsidP="00D964AF">
            <w:r>
              <w:t xml:space="preserve">I made name be between 2 and 50 characters. </w:t>
            </w:r>
          </w:p>
          <w:p w14:paraId="017EA224" w14:textId="77777777" w:rsidR="003049C9" w:rsidRDefault="00067285" w:rsidP="00D964AF">
            <w:r>
              <w:t xml:space="preserve">I made URL be between </w:t>
            </w:r>
            <w:r w:rsidR="003049C9">
              <w:t xml:space="preserve">10 and 150 characters. </w:t>
            </w:r>
          </w:p>
          <w:p w14:paraId="27C7C936" w14:textId="77777777" w:rsidR="008E0F2E" w:rsidRDefault="008E0F2E" w:rsidP="00D964AF"/>
          <w:p w14:paraId="69814C99" w14:textId="3FC0F40A" w:rsidR="008E0F2E" w:rsidRDefault="008E0F2E" w:rsidP="00D964AF">
            <w:r>
              <w:t>You are not allowed to press the submit button unless</w:t>
            </w:r>
            <w:r w:rsidR="00FC3EFF">
              <w:t xml:space="preserve"> all</w:t>
            </w:r>
            <w:r>
              <w:t xml:space="preserve"> your inputs fit th</w:t>
            </w:r>
            <w:r w:rsidR="007B2D92">
              <w:t>e</w:t>
            </w:r>
            <w:r>
              <w:t xml:space="preserve"> criteria. </w:t>
            </w:r>
            <w:r w:rsidR="003500FF">
              <w:t>An error message will appear in the box of your wrong input.</w:t>
            </w:r>
            <w:r w:rsidR="0001079E">
              <w:t xml:space="preserve"> This secures input and output handling in one page.</w:t>
            </w:r>
          </w:p>
        </w:tc>
      </w:tr>
      <w:tr w:rsidR="006B625C" w14:paraId="34C3F887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996F1C1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Provide screenshot to show that secure input &amp; output are handled in your application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67449E4C" w14:textId="505F7230" w:rsidR="00C809CE" w:rsidRDefault="00FB11AC" w:rsidP="00D964AF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D28597D" wp14:editId="43BE369B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207010</wp:posOffset>
                  </wp:positionV>
                  <wp:extent cx="3686175" cy="438150"/>
                  <wp:effectExtent l="0" t="0" r="9525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287"/>
                          <a:stretch/>
                        </pic:blipFill>
                        <pic:spPr bwMode="auto">
                          <a:xfrm>
                            <a:off x="0" y="0"/>
                            <a:ext cx="3686175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In PathogenType.cs:</w:t>
            </w:r>
          </w:p>
          <w:p w14:paraId="3EC55E6B" w14:textId="24264B1A" w:rsidR="00FB11AC" w:rsidRDefault="001F5F51" w:rsidP="00D964AF"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6C1BFC8F" wp14:editId="1C1CD147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3810</wp:posOffset>
                  </wp:positionV>
                  <wp:extent cx="3757930" cy="1867141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930" cy="186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625C" w14:paraId="726DEB5B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5D221BB9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Describe the architecture of the web application you build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72F72ACA" w14:textId="4A909D1E" w:rsidR="00C809CE" w:rsidRDefault="003049C9" w:rsidP="00D964AF">
            <w:r>
              <w:t>ASP.NET MVC written in C#.</w:t>
            </w:r>
          </w:p>
          <w:p w14:paraId="28E8705A" w14:textId="77777777" w:rsidR="00533EF0" w:rsidRDefault="00533EF0" w:rsidP="00D964AF"/>
          <w:p w14:paraId="6396899F" w14:textId="517256AD" w:rsidR="00533EF0" w:rsidRDefault="008F2DF9" w:rsidP="00D964AF">
            <w:r>
              <w:t xml:space="preserve">There are </w:t>
            </w:r>
            <w:r w:rsidR="000F1364">
              <w:t>four</w:t>
            </w:r>
            <w:r>
              <w:t xml:space="preserve"> main views to this application: Home</w:t>
            </w:r>
            <w:r w:rsidR="00533EF0">
              <w:t xml:space="preserve"> (Index)</w:t>
            </w:r>
            <w:r>
              <w:t>, Register</w:t>
            </w:r>
            <w:r w:rsidR="000F1364">
              <w:t>, Login</w:t>
            </w:r>
            <w:r>
              <w:t xml:space="preserve"> and </w:t>
            </w:r>
            <w:r w:rsidR="00533EF0">
              <w:t xml:space="preserve">Enter Data. </w:t>
            </w:r>
          </w:p>
          <w:p w14:paraId="51308913" w14:textId="4E078DD8" w:rsidR="002F75D1" w:rsidRDefault="002F75D1" w:rsidP="00D964AF"/>
          <w:p w14:paraId="12D97F8C" w14:textId="299AD793" w:rsidR="002F75D1" w:rsidRDefault="002F75D1" w:rsidP="00D964AF">
            <w:r>
              <w:t xml:space="preserve">The Home page </w:t>
            </w:r>
            <w:r w:rsidR="00DF751B">
              <w:t>is</w:t>
            </w:r>
            <w:r>
              <w:t xml:space="preserve"> handled by the HomeController.</w:t>
            </w:r>
          </w:p>
          <w:p w14:paraId="4E5F62D9" w14:textId="3C5FFDD7" w:rsidR="00DF751B" w:rsidRDefault="00DF751B" w:rsidP="00D964AF"/>
          <w:p w14:paraId="499A073C" w14:textId="4A6FD602" w:rsidR="00DF751B" w:rsidRDefault="00DF751B" w:rsidP="00D964AF">
            <w:r>
              <w:t xml:space="preserve">The Register </w:t>
            </w:r>
            <w:r w:rsidR="003E53EE">
              <w:t xml:space="preserve">and Login </w:t>
            </w:r>
            <w:r>
              <w:t>page</w:t>
            </w:r>
            <w:r w:rsidR="003E53EE">
              <w:t>s</w:t>
            </w:r>
            <w:r>
              <w:t xml:space="preserve"> </w:t>
            </w:r>
            <w:r w:rsidR="003E53EE">
              <w:t>are</w:t>
            </w:r>
            <w:r>
              <w:t xml:space="preserve"> handled by the AccountController.</w:t>
            </w:r>
          </w:p>
          <w:p w14:paraId="792439F2" w14:textId="77777777" w:rsidR="00533EF0" w:rsidRDefault="00533EF0" w:rsidP="00D964AF"/>
          <w:p w14:paraId="3A0DC02F" w14:textId="7403C2E9" w:rsidR="008F2DF9" w:rsidRDefault="00533EF0" w:rsidP="00D964AF">
            <w:r>
              <w:t>The views that can be accessed by the Enter Data page are handled by the PathogenTypesController</w:t>
            </w:r>
            <w:r w:rsidR="00374570">
              <w:t>. Th</w:t>
            </w:r>
            <w:r>
              <w:t xml:space="preserve">ey include: Index, </w:t>
            </w:r>
            <w:r w:rsidR="00B3145D">
              <w:t xml:space="preserve">Details, </w:t>
            </w:r>
            <w:r>
              <w:t>Create,</w:t>
            </w:r>
            <w:r w:rsidR="00B3145D">
              <w:t xml:space="preserve"> Edit and</w:t>
            </w:r>
            <w:r>
              <w:t xml:space="preserve"> Delete</w:t>
            </w:r>
            <w:r w:rsidR="004C195D">
              <w:t>.</w:t>
            </w:r>
          </w:p>
          <w:p w14:paraId="5EB10EFE" w14:textId="77777777" w:rsidR="004C195D" w:rsidRDefault="004C195D" w:rsidP="00D964AF"/>
          <w:p w14:paraId="290B145F" w14:textId="786D34A4" w:rsidR="004C195D" w:rsidRDefault="004C195D" w:rsidP="00D964AF">
            <w:r>
              <w:t>Data that is entered through PathogenTypes</w:t>
            </w:r>
            <w:r w:rsidR="002505D1">
              <w:t>/Create</w:t>
            </w:r>
            <w:r>
              <w:t>, is the</w:t>
            </w:r>
            <w:r w:rsidR="002505D1">
              <w:t xml:space="preserve">n </w:t>
            </w:r>
            <w:r w:rsidR="007C0B4C">
              <w:t xml:space="preserve">saved to the PathogenTypes model. </w:t>
            </w:r>
            <w:r w:rsidR="009E3347">
              <w:t xml:space="preserve">This data is then </w:t>
            </w:r>
            <w:r w:rsidR="002505D1">
              <w:t>shown on PathogenTypes/Index</w:t>
            </w:r>
            <w:r w:rsidR="004177BC">
              <w:t>, and also on Home/Index.</w:t>
            </w:r>
            <w:r>
              <w:t xml:space="preserve"> </w:t>
            </w:r>
          </w:p>
          <w:p w14:paraId="4B58CFA1" w14:textId="77777777" w:rsidR="009E3347" w:rsidRDefault="009E3347" w:rsidP="00D964AF"/>
          <w:p w14:paraId="4BF86B4F" w14:textId="7CE062F2" w:rsidR="009E3347" w:rsidRDefault="009E3347" w:rsidP="00D964AF">
            <w:r>
              <w:rPr>
                <w:noProof/>
              </w:rPr>
              <w:drawing>
                <wp:inline distT="0" distB="0" distL="0" distR="0" wp14:anchorId="2347CC4B" wp14:editId="59466CEF">
                  <wp:extent cx="3527424" cy="14067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0889" b="-7436"/>
                          <a:stretch/>
                        </pic:blipFill>
                        <pic:spPr bwMode="auto">
                          <a:xfrm>
                            <a:off x="0" y="0"/>
                            <a:ext cx="4457396" cy="177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40D56D" w14:textId="546A6502" w:rsidR="009E3347" w:rsidRDefault="009E3347" w:rsidP="00D964AF"/>
          <w:p w14:paraId="0B9135B4" w14:textId="2BEEC4A3" w:rsidR="006548E3" w:rsidRDefault="005A5161" w:rsidP="00D964A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41713F16" wp14:editId="59542DB2">
                      <wp:simplePos x="0" y="0"/>
                      <wp:positionH relativeFrom="column">
                        <wp:posOffset>656745</wp:posOffset>
                      </wp:positionH>
                      <wp:positionV relativeFrom="paragraph">
                        <wp:posOffset>2024335</wp:posOffset>
                      </wp:positionV>
                      <wp:extent cx="2534400" cy="227520"/>
                      <wp:effectExtent l="38100" t="38100" r="0" b="58420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34400" cy="22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3E5977" id="Ink 21" o:spid="_x0000_s1026" type="#_x0000_t75" style="position:absolute;margin-left:51pt;margin-top:158.7pt;width:200.95pt;height:19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E293CFB" wp14:editId="3431E5F9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681769</wp:posOffset>
                  </wp:positionV>
                  <wp:extent cx="3355340" cy="2240915"/>
                  <wp:effectExtent l="0" t="0" r="0" b="698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3347">
              <w:t xml:space="preserve">This variable is </w:t>
            </w:r>
            <w:r w:rsidR="006833B4">
              <w:t>declared</w:t>
            </w:r>
            <w:r w:rsidR="009E3347">
              <w:t xml:space="preserve"> in two controllers, HomeController and </w:t>
            </w:r>
            <w:r w:rsidR="00570E9E">
              <w:t xml:space="preserve">PathogenTypesController. </w:t>
            </w:r>
            <w:r w:rsidR="00866CEC">
              <w:t>On both index pages, it</w:t>
            </w:r>
            <w:r w:rsidR="00570E9E">
              <w:t xml:space="preserve"> </w:t>
            </w:r>
            <w:r w:rsidR="009E3347">
              <w:t>is returned</w:t>
            </w:r>
            <w:r w:rsidR="00570E9E">
              <w:t xml:space="preserve"> </w:t>
            </w:r>
            <w:r w:rsidR="00E95A96">
              <w:t>in list form as</w:t>
            </w:r>
            <w:r w:rsidR="00570E9E">
              <w:t xml:space="preserve"> part of the </w:t>
            </w:r>
            <w:r w:rsidR="00D209AF">
              <w:t>View() function,</w:t>
            </w:r>
            <w:r w:rsidR="00B37773">
              <w:t xml:space="preserve"> like </w:t>
            </w:r>
            <w:r w:rsidR="00E95A96">
              <w:t>so:</w:t>
            </w:r>
          </w:p>
          <w:p w14:paraId="35856B8D" w14:textId="35C618CA" w:rsidR="006548E3" w:rsidRDefault="006548E3" w:rsidP="00D964AF">
            <w:pPr>
              <w:rPr>
                <w:noProof/>
              </w:rPr>
            </w:pPr>
          </w:p>
          <w:p w14:paraId="0E79FF77" w14:textId="0E0F55CD" w:rsidR="008F29EE" w:rsidRDefault="008F29EE" w:rsidP="00D964AF">
            <w:pPr>
              <w:rPr>
                <w:noProof/>
              </w:rPr>
            </w:pPr>
            <w:r>
              <w:rPr>
                <w:noProof/>
              </w:rPr>
              <w:t>(PathogenTypesController.cs)</w:t>
            </w:r>
          </w:p>
          <w:p w14:paraId="7D5B5437" w14:textId="33BAAB68" w:rsidR="005A5161" w:rsidRDefault="005A5161" w:rsidP="00D964AF">
            <w:pPr>
              <w:rPr>
                <w:noProof/>
              </w:rPr>
            </w:pPr>
          </w:p>
          <w:p w14:paraId="1B4E7E23" w14:textId="3A2F0080" w:rsidR="005A5161" w:rsidRDefault="005A5161" w:rsidP="00D964AF">
            <w:pPr>
              <w:rPr>
                <w:noProof/>
              </w:rPr>
            </w:pPr>
          </w:p>
          <w:p w14:paraId="05CBCA34" w14:textId="2625B2FA" w:rsidR="008F29EE" w:rsidRDefault="008F29EE" w:rsidP="00D964AF"/>
          <w:p w14:paraId="6E2A9788" w14:textId="77777777" w:rsidR="005A5161" w:rsidRDefault="005A5161" w:rsidP="00D964AF"/>
          <w:p w14:paraId="015FE369" w14:textId="77777777" w:rsidR="005A5161" w:rsidRDefault="005A5161" w:rsidP="00D964AF"/>
          <w:p w14:paraId="6837FA6B" w14:textId="77777777" w:rsidR="005A5161" w:rsidRDefault="005A5161" w:rsidP="00D964AF"/>
          <w:p w14:paraId="6C38D5F8" w14:textId="77777777" w:rsidR="005A5161" w:rsidRDefault="005A5161" w:rsidP="00D964AF"/>
          <w:p w14:paraId="42910C6E" w14:textId="77777777" w:rsidR="005A5161" w:rsidRDefault="005A5161" w:rsidP="00D964AF"/>
          <w:p w14:paraId="1C698012" w14:textId="77777777" w:rsidR="005A5161" w:rsidRDefault="005A5161" w:rsidP="00D964AF"/>
          <w:p w14:paraId="6D6C3E9C" w14:textId="77777777" w:rsidR="005A5161" w:rsidRDefault="005A5161" w:rsidP="00D964AF"/>
          <w:p w14:paraId="73371364" w14:textId="77777777" w:rsidR="005A5161" w:rsidRDefault="005A5161" w:rsidP="00D964AF"/>
          <w:p w14:paraId="5BD9AFF3" w14:textId="3200A5EA" w:rsidR="006548E3" w:rsidRDefault="005A5161" w:rsidP="00D964A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5DE9DB19" wp14:editId="610F9009">
                      <wp:simplePos x="0" y="0"/>
                      <wp:positionH relativeFrom="column">
                        <wp:posOffset>699585</wp:posOffset>
                      </wp:positionH>
                      <wp:positionV relativeFrom="paragraph">
                        <wp:posOffset>1489369</wp:posOffset>
                      </wp:positionV>
                      <wp:extent cx="2932920" cy="279720"/>
                      <wp:effectExtent l="38100" t="38100" r="20320" b="4445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2920" cy="27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E5325F" id="Ink 22" o:spid="_x0000_s1026" type="#_x0000_t75" style="position:absolute;margin-left:54.4pt;margin-top:116.55pt;width:232.35pt;height:2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">
                      <v:imagedata r:id="rId38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BD089E7" wp14:editId="7C67241B">
                  <wp:simplePos x="0" y="0"/>
                  <wp:positionH relativeFrom="column">
                    <wp:posOffset>1878</wp:posOffset>
                  </wp:positionH>
                  <wp:positionV relativeFrom="paragraph">
                    <wp:posOffset>7343</wp:posOffset>
                  </wp:positionV>
                  <wp:extent cx="3627755" cy="2355215"/>
                  <wp:effectExtent l="0" t="0" r="0" b="6985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755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548E3">
              <w:t>(HomeController.cs)</w:t>
            </w:r>
          </w:p>
          <w:p w14:paraId="419CEB3F" w14:textId="76FFE34C" w:rsidR="00E95A96" w:rsidRDefault="00E95A96" w:rsidP="00D964AF"/>
          <w:p w14:paraId="008E6965" w14:textId="38E92A0F" w:rsidR="009E3347" w:rsidRDefault="00E95A96" w:rsidP="00D964AF">
            <w:r>
              <w:t>This allows the</w:t>
            </w:r>
            <w:r w:rsidR="0040183A">
              <w:t xml:space="preserve"> model</w:t>
            </w:r>
            <w:r>
              <w:t xml:space="preserve"> </w:t>
            </w:r>
            <w:r w:rsidR="006548E3">
              <w:t xml:space="preserve">data to be </w:t>
            </w:r>
            <w:r w:rsidR="006833B4">
              <w:t>handled and shown on both these pages.</w:t>
            </w:r>
            <w:r>
              <w:t xml:space="preserve">  </w:t>
            </w:r>
            <w:r w:rsidR="009E3347">
              <w:t xml:space="preserve"> </w:t>
            </w:r>
            <w:r w:rsidR="00A33332">
              <w:br/>
            </w:r>
          </w:p>
        </w:tc>
      </w:tr>
      <w:tr w:rsidR="006B625C" w14:paraId="0A6D119B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7DEAED94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Identify bootstrap component used in your application.</w:t>
            </w:r>
          </w:p>
          <w:p w14:paraId="38A94552" w14:textId="77777777" w:rsidR="00C809CE" w:rsidRDefault="00C809CE" w:rsidP="00D964AF">
            <w:pPr>
              <w:pStyle w:val="ListParagraph"/>
              <w:ind w:left="720"/>
            </w:pPr>
          </w:p>
          <w:p w14:paraId="50D52CAF" w14:textId="77777777" w:rsidR="00C809CE" w:rsidRDefault="00C809CE" w:rsidP="00D964AF">
            <w:pPr>
              <w:pStyle w:val="ListParagraph"/>
              <w:ind w:left="720"/>
            </w:pPr>
            <w:r>
              <w:t>Reference the documentation of the component</w:t>
            </w:r>
          </w:p>
          <w:p w14:paraId="1D2023DF" w14:textId="77777777" w:rsidR="00C809CE" w:rsidRDefault="00C809CE" w:rsidP="00D964AF">
            <w:pPr>
              <w:pStyle w:val="ListParagraph"/>
              <w:ind w:left="720"/>
            </w:pPr>
          </w:p>
          <w:p w14:paraId="750CE3DF" w14:textId="77777777" w:rsidR="00C809CE" w:rsidRDefault="00C809CE" w:rsidP="00D964AF">
            <w:pPr>
              <w:pStyle w:val="ListParagraph"/>
              <w:ind w:left="720"/>
            </w:pPr>
            <w:r>
              <w:t>Provide screenshot in the source code where the bootstrap component is used.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A8ED541" w14:textId="6055145A" w:rsidR="00C809CE" w:rsidRPr="00C01E79" w:rsidRDefault="00A757E4" w:rsidP="00D964AF">
            <w:pPr>
              <w:rPr>
                <w:i/>
                <w:iCs/>
                <w:color w:val="A6A6A6" w:themeColor="background1" w:themeShade="A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0E5E3B64" wp14:editId="1B387265">
                      <wp:simplePos x="0" y="0"/>
                      <wp:positionH relativeFrom="column">
                        <wp:posOffset>1370330</wp:posOffset>
                      </wp:positionH>
                      <wp:positionV relativeFrom="paragraph">
                        <wp:posOffset>123825</wp:posOffset>
                      </wp:positionV>
                      <wp:extent cx="353160" cy="349920"/>
                      <wp:effectExtent l="57150" t="57150" r="46990" b="501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160" cy="34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5D2586" id="Ink 31" o:spid="_x0000_s1026" type="#_x0000_t75" style="position:absolute;margin-left:107.2pt;margin-top:9.05pt;width:29.2pt;height:2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">
                      <v:imagedata r:id="rId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89B8F1" wp14:editId="682DA0E1">
                      <wp:simplePos x="0" y="0"/>
                      <wp:positionH relativeFrom="column">
                        <wp:posOffset>1835150</wp:posOffset>
                      </wp:positionH>
                      <wp:positionV relativeFrom="paragraph">
                        <wp:posOffset>1280795</wp:posOffset>
                      </wp:positionV>
                      <wp:extent cx="294480" cy="281880"/>
                      <wp:effectExtent l="38100" t="38100" r="48895" b="4254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4480" cy="28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34CE12" id="Ink 28" o:spid="_x0000_s1026" type="#_x0000_t75" style="position:absolute;margin-left:143.8pt;margin-top:100.15pt;width:24.6pt;height:2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">
                      <v:imagedata r:id="rId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3D72179F" wp14:editId="59F39802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427990</wp:posOffset>
                      </wp:positionV>
                      <wp:extent cx="293400" cy="266040"/>
                      <wp:effectExtent l="38100" t="38100" r="11430" b="5842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40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20D7C" id="Ink 25" o:spid="_x0000_s1026" type="#_x0000_t75" style="position:absolute;margin-left:7.1pt;margin-top:33pt;width:24.5pt;height:22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">
                      <v:imagedata r:id="rId45" o:title=""/>
                    </v:shape>
                  </w:pict>
                </mc:Fallback>
              </mc:AlternateContent>
            </w:r>
            <w:r w:rsidR="00D134FD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470D769" wp14:editId="17AA4EE2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156210</wp:posOffset>
                  </wp:positionV>
                  <wp:extent cx="3726180" cy="1569628"/>
                  <wp:effectExtent l="0" t="0" r="762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156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809CE" w:rsidRPr="00C01E79">
              <w:rPr>
                <w:rFonts w:hint="eastAsia"/>
                <w:i/>
                <w:iCs/>
                <w:color w:val="A6A6A6" w:themeColor="background1" w:themeShade="A6"/>
              </w:rPr>
              <w:t>S</w:t>
            </w:r>
            <w:r w:rsidR="00C809CE" w:rsidRPr="00C01E79">
              <w:rPr>
                <w:i/>
                <w:iCs/>
                <w:color w:val="A6A6A6" w:themeColor="background1" w:themeShade="A6"/>
              </w:rPr>
              <w:t>creenshot the Bootstrap component used in your front-end page</w:t>
            </w:r>
          </w:p>
          <w:p w14:paraId="2497E02D" w14:textId="40DA8149" w:rsidR="00C809CE" w:rsidRPr="00C01E7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717FF5B6" w14:textId="7AF00EB3" w:rsidR="00C809CE" w:rsidRPr="00C01E7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55023F60" w14:textId="7F83B7CF" w:rsidR="00C809CE" w:rsidRPr="00C01E7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C01E79">
              <w:rPr>
                <w:rFonts w:hint="eastAsia"/>
                <w:i/>
                <w:iCs/>
                <w:color w:val="A6A6A6" w:themeColor="background1" w:themeShade="A6"/>
              </w:rPr>
              <w:t>U</w:t>
            </w:r>
            <w:r w:rsidRPr="00C01E79">
              <w:rPr>
                <w:i/>
                <w:iCs/>
                <w:color w:val="A6A6A6" w:themeColor="background1" w:themeShade="A6"/>
              </w:rPr>
              <w:t>RL to the Bootstrap component online document</w:t>
            </w:r>
          </w:p>
          <w:p w14:paraId="5246343E" w14:textId="73CE333D" w:rsidR="00C809CE" w:rsidRPr="00C01E7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6A4F1DB7" w14:textId="4C42E05C" w:rsidR="00C809CE" w:rsidRDefault="00960F2C" w:rsidP="00350CEA">
            <w:pPr>
              <w:pStyle w:val="ListParagraph"/>
              <w:numPr>
                <w:ilvl w:val="0"/>
                <w:numId w:val="38"/>
              </w:numPr>
              <w:rPr>
                <w:color w:val="000000" w:themeColor="text1"/>
              </w:rPr>
            </w:pPr>
            <w:hyperlink r:id="rId47" w:history="1">
              <w:r>
                <w:rPr>
                  <w:rStyle w:val="Hyperlink"/>
                </w:rPr>
                <w:t>https://getbootstrap.com/docs/4.5/components/carousel/</w:t>
              </w:r>
            </w:hyperlink>
          </w:p>
          <w:p w14:paraId="51FC0330" w14:textId="08FED687" w:rsidR="00EE5A52" w:rsidRDefault="00FB0E00" w:rsidP="00350CEA">
            <w:pPr>
              <w:pStyle w:val="ListParagraph"/>
              <w:numPr>
                <w:ilvl w:val="0"/>
                <w:numId w:val="38"/>
              </w:numPr>
              <w:rPr>
                <w:color w:val="000000" w:themeColor="text1"/>
              </w:rPr>
            </w:pPr>
            <w:hyperlink r:id="rId48" w:history="1">
              <w:r>
                <w:rPr>
                  <w:rStyle w:val="Hyperlink"/>
                </w:rPr>
                <w:t>https://getbootstrap.com/docs/4.5/layout/grid/</w:t>
              </w:r>
            </w:hyperlink>
          </w:p>
          <w:p w14:paraId="058F93AF" w14:textId="0B0373C3" w:rsidR="00EE5A52" w:rsidRPr="00350CEA" w:rsidRDefault="00B00F31" w:rsidP="00350CEA">
            <w:pPr>
              <w:pStyle w:val="ListParagraph"/>
              <w:numPr>
                <w:ilvl w:val="0"/>
                <w:numId w:val="38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[used default code in _Layout.cshtml with minor edits]</w:t>
            </w:r>
            <w:r w:rsidR="00755949">
              <w:rPr>
                <w:color w:val="000000" w:themeColor="text1"/>
              </w:rPr>
              <w:br/>
            </w:r>
          </w:p>
          <w:p w14:paraId="7833E499" w14:textId="39306461" w:rsidR="00C809CE" w:rsidRPr="00C01E7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C01E79">
              <w:rPr>
                <w:rFonts w:hint="eastAsia"/>
                <w:i/>
                <w:iCs/>
                <w:color w:val="A6A6A6" w:themeColor="background1" w:themeShade="A6"/>
              </w:rPr>
              <w:t>S</w:t>
            </w:r>
            <w:r w:rsidRPr="00C01E79">
              <w:rPr>
                <w:i/>
                <w:iCs/>
                <w:color w:val="A6A6A6" w:themeColor="background1" w:themeShade="A6"/>
              </w:rPr>
              <w:t>creenshot the code used to generate the above component</w:t>
            </w:r>
          </w:p>
          <w:p w14:paraId="79D5A9BB" w14:textId="08E2B41F" w:rsidR="00C809CE" w:rsidRDefault="00780568" w:rsidP="00780568">
            <w:pPr>
              <w:pStyle w:val="ListParagraph"/>
              <w:numPr>
                <w:ilvl w:val="0"/>
                <w:numId w:val="39"/>
              </w:num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9F43C7E" wp14:editId="7C24C31A">
                  <wp:simplePos x="0" y="0"/>
                  <wp:positionH relativeFrom="column">
                    <wp:posOffset>15093</wp:posOffset>
                  </wp:positionH>
                  <wp:positionV relativeFrom="paragraph">
                    <wp:posOffset>221810</wp:posOffset>
                  </wp:positionV>
                  <wp:extent cx="3681904" cy="1778463"/>
                  <wp:effectExtent l="0" t="0" r="0" b="0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904" cy="177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</w:rPr>
              <w:br/>
            </w:r>
          </w:p>
          <w:p w14:paraId="7C130704" w14:textId="49A33609" w:rsidR="00780568" w:rsidRDefault="00272FBC" w:rsidP="00780568">
            <w:pPr>
              <w:pStyle w:val="ListParagraph"/>
              <w:numPr>
                <w:ilvl w:val="0"/>
                <w:numId w:val="39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br/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0D686F0E" wp14:editId="7A79146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300355</wp:posOffset>
                  </wp:positionV>
                  <wp:extent cx="3776004" cy="2731554"/>
                  <wp:effectExtent l="0" t="0" r="0" b="0"/>
                  <wp:wrapTopAndBottom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004" cy="273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</w:rPr>
              <w:br/>
            </w:r>
          </w:p>
          <w:p w14:paraId="23315529" w14:textId="7FB74D59" w:rsidR="00272FBC" w:rsidRPr="00780568" w:rsidRDefault="00B00F31" w:rsidP="00780568">
            <w:pPr>
              <w:pStyle w:val="ListParagraph"/>
              <w:numPr>
                <w:ilvl w:val="0"/>
                <w:numId w:val="39"/>
              </w:num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6654E76" wp14:editId="3D0661C5">
                  <wp:simplePos x="0" y="0"/>
                  <wp:positionH relativeFrom="column">
                    <wp:posOffset>-65356</wp:posOffset>
                  </wp:positionH>
                  <wp:positionV relativeFrom="paragraph">
                    <wp:posOffset>258396</wp:posOffset>
                  </wp:positionV>
                  <wp:extent cx="3853376" cy="916316"/>
                  <wp:effectExtent l="0" t="0" r="0" b="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376" cy="91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</w:rPr>
              <w:br/>
            </w:r>
          </w:p>
          <w:p w14:paraId="14DD575C" w14:textId="1533CFCB" w:rsidR="00C809CE" w:rsidRPr="00AC4BFD" w:rsidRDefault="00C809CE" w:rsidP="00D964AF"/>
        </w:tc>
      </w:tr>
      <w:tr w:rsidR="006B625C" w14:paraId="5AFBB079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15492F18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 xml:space="preserve">Provide screenshot &amp; URL link to show that </w:t>
            </w:r>
            <w:r w:rsidRPr="00832A10">
              <w:t>source-code version control has been used.</w:t>
            </w:r>
          </w:p>
          <w:p w14:paraId="33A05FA5" w14:textId="6D1E942E" w:rsidR="00C809CE" w:rsidRDefault="00C809CE" w:rsidP="00D964AF">
            <w:pPr>
              <w:pStyle w:val="ListParagraph"/>
              <w:ind w:left="720"/>
            </w:pPr>
            <w:r>
              <w:t>Such as a github link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A821210" w14:textId="181FC60A" w:rsidR="00C809CE" w:rsidRDefault="00C809CE" w:rsidP="00D964AF"/>
        </w:tc>
      </w:tr>
      <w:tr w:rsidR="006B625C" w14:paraId="72ADC253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4AE08CC" w14:textId="1AC51CC2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Program the application and provide screenshot the source codes to show that your code adhere to programming guideline.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56C60AE4" w14:textId="70702E5F" w:rsidR="00702E90" w:rsidRDefault="00755949" w:rsidP="00D964AF">
            <w:pPr>
              <w:rPr>
                <w:b/>
                <w:bCs/>
              </w:rPr>
            </w:pPr>
            <w:r w:rsidRPr="00A33332">
              <w:rPr>
                <w:b/>
                <w:bCs/>
                <w:color w:val="000000" w:themeColor="text1"/>
              </w:rPr>
              <w:t>Requirement 1:</w:t>
            </w:r>
            <w:r w:rsidR="00CB29EC" w:rsidRPr="00A33332">
              <w:rPr>
                <w:b/>
                <w:bCs/>
                <w:color w:val="000000" w:themeColor="text1"/>
              </w:rPr>
              <w:t xml:space="preserve"> </w:t>
            </w:r>
            <w:r w:rsidR="00CB29EC" w:rsidRPr="00A33332">
              <w:rPr>
                <w:b/>
                <w:bCs/>
              </w:rPr>
              <w:t>App is built with ASP.net MVC framework.</w:t>
            </w:r>
          </w:p>
          <w:p w14:paraId="41C14AA8" w14:textId="349DAB90" w:rsidR="00702E90" w:rsidRDefault="00702E90" w:rsidP="00D964AF">
            <w:pPr>
              <w:rPr>
                <w:b/>
                <w:bCs/>
              </w:rPr>
            </w:pPr>
          </w:p>
          <w:p w14:paraId="38502E6E" w14:textId="0C076104" w:rsidR="00415C90" w:rsidRDefault="00CB29EC" w:rsidP="00D964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See file system </w:t>
            </w:r>
            <w:r>
              <w:rPr>
                <w:color w:val="000000" w:themeColor="text1"/>
              </w:rPr>
              <w:br/>
            </w:r>
          </w:p>
          <w:p w14:paraId="23CAFCF8" w14:textId="629BCB74" w:rsidR="00A962AF" w:rsidRDefault="00A962AF" w:rsidP="00D964AF">
            <w:pPr>
              <w:rPr>
                <w:b/>
                <w:bCs/>
                <w:color w:val="000000" w:themeColor="text1"/>
              </w:rPr>
            </w:pPr>
          </w:p>
          <w:p w14:paraId="6222C20A" w14:textId="027CAB42" w:rsidR="00A962AF" w:rsidRDefault="00702E90" w:rsidP="00D964AF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2032" behindDoc="0" locked="0" layoutInCell="1" allowOverlap="1" wp14:anchorId="7C02CA43" wp14:editId="72D8FD9D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273050</wp:posOffset>
                  </wp:positionV>
                  <wp:extent cx="2572385" cy="2792095"/>
                  <wp:effectExtent l="0" t="0" r="0" b="825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7" b="2321"/>
                          <a:stretch/>
                        </pic:blipFill>
                        <pic:spPr bwMode="auto">
                          <a:xfrm>
                            <a:off x="0" y="0"/>
                            <a:ext cx="2572385" cy="2792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E4F7D03" wp14:editId="201C258B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3065145</wp:posOffset>
                  </wp:positionV>
                  <wp:extent cx="2578100" cy="2785110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278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7FEA9BE0" wp14:editId="02986C9C">
                  <wp:simplePos x="0" y="0"/>
                  <wp:positionH relativeFrom="column">
                    <wp:posOffset>137502</wp:posOffset>
                  </wp:positionH>
                  <wp:positionV relativeFrom="paragraph">
                    <wp:posOffset>5850499</wp:posOffset>
                  </wp:positionV>
                  <wp:extent cx="2579370" cy="2032635"/>
                  <wp:effectExtent l="0" t="0" r="0" b="5715"/>
                  <wp:wrapTopAndBottom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70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685F9B" w14:textId="77777777" w:rsidR="00A962AF" w:rsidRDefault="00A962AF" w:rsidP="00D964AF">
            <w:pPr>
              <w:rPr>
                <w:b/>
                <w:bCs/>
                <w:color w:val="000000" w:themeColor="text1"/>
              </w:rPr>
            </w:pPr>
          </w:p>
          <w:p w14:paraId="09D25F58" w14:textId="77777777" w:rsidR="00A962AF" w:rsidRDefault="00A962AF" w:rsidP="00D964AF">
            <w:pPr>
              <w:rPr>
                <w:b/>
                <w:bCs/>
                <w:color w:val="000000" w:themeColor="text1"/>
              </w:rPr>
            </w:pPr>
          </w:p>
          <w:p w14:paraId="35193779" w14:textId="77777777" w:rsidR="00A962AF" w:rsidRDefault="00A962AF" w:rsidP="00D964AF">
            <w:pPr>
              <w:rPr>
                <w:b/>
                <w:bCs/>
                <w:color w:val="000000" w:themeColor="text1"/>
              </w:rPr>
            </w:pPr>
          </w:p>
          <w:p w14:paraId="62920A42" w14:textId="77777777" w:rsidR="00A962AF" w:rsidRDefault="00A962AF" w:rsidP="00D964AF">
            <w:pPr>
              <w:rPr>
                <w:b/>
                <w:bCs/>
                <w:color w:val="000000" w:themeColor="text1"/>
              </w:rPr>
            </w:pPr>
          </w:p>
          <w:p w14:paraId="4A1E2472" w14:textId="0712183D" w:rsidR="00571979" w:rsidRDefault="00A962AF" w:rsidP="00D964AF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4795A1AB" wp14:editId="5482EB30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672465</wp:posOffset>
                  </wp:positionV>
                  <wp:extent cx="3669030" cy="2377440"/>
                  <wp:effectExtent l="0" t="0" r="7620" b="381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030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5949" w:rsidRPr="00571979">
              <w:rPr>
                <w:b/>
                <w:bCs/>
                <w:color w:val="000000" w:themeColor="text1"/>
              </w:rPr>
              <w:t>Requirement 2:</w:t>
            </w:r>
            <w:r w:rsidR="00CB29EC" w:rsidRPr="00571979">
              <w:rPr>
                <w:b/>
                <w:bCs/>
                <w:color w:val="000000" w:themeColor="text1"/>
              </w:rPr>
              <w:t xml:space="preserve"> </w:t>
            </w:r>
            <w:r w:rsidR="00CB29EC" w:rsidRPr="00571979">
              <w:rPr>
                <w:b/>
                <w:bCs/>
              </w:rPr>
              <w:t>Application provides authentication on at least one of its webpages.</w:t>
            </w:r>
            <w:r w:rsidR="00CB29EC" w:rsidRPr="00571979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br/>
            </w:r>
            <w:r w:rsidR="00755949" w:rsidRPr="00571979">
              <w:rPr>
                <w:b/>
                <w:bCs/>
                <w:color w:val="000000" w:themeColor="text1"/>
              </w:rPr>
              <w:br/>
            </w:r>
            <w:r w:rsidR="00571979">
              <w:rPr>
                <w:color w:val="000000" w:themeColor="text1"/>
              </w:rPr>
              <w:t>In PathogenTypesController:</w:t>
            </w:r>
          </w:p>
          <w:p w14:paraId="757E3AA5" w14:textId="1479C049" w:rsidR="00A962AF" w:rsidRPr="00A962AF" w:rsidRDefault="00A962AF" w:rsidP="00D964AF">
            <w:pPr>
              <w:rPr>
                <w:color w:val="000000" w:themeColor="text1"/>
              </w:rPr>
            </w:pPr>
          </w:p>
          <w:p w14:paraId="697669D8" w14:textId="53165B11" w:rsidR="004E26BB" w:rsidRDefault="007C4EB6" w:rsidP="00D964AF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10D62D98" wp14:editId="5A49BA5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868680</wp:posOffset>
                  </wp:positionV>
                  <wp:extent cx="3768725" cy="2266315"/>
                  <wp:effectExtent l="0" t="0" r="3175" b="63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25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5949" w:rsidRPr="00CB29EC">
              <w:rPr>
                <w:b/>
                <w:bCs/>
                <w:color w:val="000000" w:themeColor="text1"/>
              </w:rPr>
              <w:t>Requirement 3: A</w:t>
            </w:r>
            <w:r w:rsidR="00755949" w:rsidRPr="00CB29EC">
              <w:rPr>
                <w:b/>
                <w:bCs/>
              </w:rPr>
              <w:t>pplication contains a web form with at least one input field and one submit button.</w:t>
            </w:r>
            <w:r w:rsidR="00A37F0C">
              <w:rPr>
                <w:b/>
                <w:bCs/>
              </w:rPr>
              <w:t xml:space="preserve"> Data validation is implemented.</w:t>
            </w:r>
            <w:r w:rsidR="00F41C5F">
              <w:rPr>
                <w:b/>
                <w:bCs/>
              </w:rPr>
              <w:br/>
            </w:r>
            <w:r w:rsidR="00755949">
              <w:rPr>
                <w:color w:val="000000" w:themeColor="text1"/>
              </w:rPr>
              <w:br/>
            </w:r>
            <w:r w:rsidR="0073456E">
              <w:rPr>
                <w:color w:val="000000" w:themeColor="text1"/>
              </w:rPr>
              <w:t xml:space="preserve">On </w:t>
            </w:r>
            <w:r w:rsidR="00F41C5F">
              <w:rPr>
                <w:color w:val="000000" w:themeColor="text1"/>
              </w:rPr>
              <w:t xml:space="preserve">Views -&gt; </w:t>
            </w:r>
            <w:r w:rsidR="0073456E">
              <w:rPr>
                <w:color w:val="000000" w:themeColor="text1"/>
              </w:rPr>
              <w:t xml:space="preserve">PathogenTypes -&gt; </w:t>
            </w:r>
            <w:r w:rsidR="00524EB4">
              <w:rPr>
                <w:color w:val="000000" w:themeColor="text1"/>
              </w:rPr>
              <w:t>C</w:t>
            </w:r>
            <w:r w:rsidR="0073456E">
              <w:rPr>
                <w:color w:val="000000" w:themeColor="text1"/>
              </w:rPr>
              <w:t>reate</w:t>
            </w:r>
            <w:r w:rsidR="00F41C5F">
              <w:rPr>
                <w:color w:val="000000" w:themeColor="text1"/>
              </w:rPr>
              <w:t>.cshmtl</w:t>
            </w:r>
            <w:r w:rsidR="0073456E">
              <w:rPr>
                <w:color w:val="000000" w:themeColor="text1"/>
              </w:rPr>
              <w:t>:</w:t>
            </w:r>
          </w:p>
          <w:p w14:paraId="5F4C5EAD" w14:textId="1BB06CC6" w:rsidR="00CD5ADE" w:rsidRDefault="007C4EB6" w:rsidP="00D964AF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54405C6D" wp14:editId="5B9A023B">
                  <wp:simplePos x="0" y="0"/>
                  <wp:positionH relativeFrom="column">
                    <wp:posOffset>25448</wp:posOffset>
                  </wp:positionH>
                  <wp:positionV relativeFrom="paragraph">
                    <wp:posOffset>2805918</wp:posOffset>
                  </wp:positionV>
                  <wp:extent cx="3699658" cy="1169371"/>
                  <wp:effectExtent l="0" t="0" r="0" b="0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658" cy="116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5B83">
              <w:rPr>
                <w:color w:val="000000" w:themeColor="text1"/>
              </w:rPr>
              <w:br/>
            </w:r>
            <w:r w:rsidR="00CD5ADE">
              <w:rPr>
                <w:color w:val="000000" w:themeColor="text1"/>
              </w:rPr>
              <w:t>Validation occurs on Models -&gt;</w:t>
            </w:r>
            <w:r w:rsidR="00335B83">
              <w:rPr>
                <w:color w:val="000000" w:themeColor="text1"/>
              </w:rPr>
              <w:t xml:space="preserve"> PathogenType.cs</w:t>
            </w:r>
            <w:r w:rsidR="00755949">
              <w:rPr>
                <w:color w:val="000000" w:themeColor="text1"/>
              </w:rPr>
              <w:br/>
            </w:r>
          </w:p>
          <w:p w14:paraId="3FD43C43" w14:textId="207D55DD" w:rsidR="00755949" w:rsidRPr="00CD5ADE" w:rsidRDefault="00755949" w:rsidP="00D964AF">
            <w:pPr>
              <w:rPr>
                <w:color w:val="000000" w:themeColor="text1"/>
              </w:rPr>
            </w:pPr>
            <w:r w:rsidRPr="00755949">
              <w:rPr>
                <w:b/>
                <w:bCs/>
                <w:color w:val="000000" w:themeColor="text1"/>
              </w:rPr>
              <w:t xml:space="preserve">Requirement 4: </w:t>
            </w:r>
            <w:r w:rsidRPr="00755949">
              <w:rPr>
                <w:b/>
                <w:bCs/>
              </w:rPr>
              <w:t>Input data must be processed by a back-end program then displayed on the front end.</w:t>
            </w:r>
          </w:p>
          <w:p w14:paraId="4995CE9A" w14:textId="6237526B" w:rsidR="00755949" w:rsidRDefault="00280AEA" w:rsidP="00D964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br/>
            </w:r>
            <w:r w:rsidR="00702E90">
              <w:rPr>
                <w:color w:val="000000" w:themeColor="text1"/>
              </w:rPr>
              <w:t>Data is processed on front end in</w:t>
            </w:r>
            <w:r w:rsidR="00D96BF4">
              <w:rPr>
                <w:color w:val="000000" w:themeColor="text1"/>
              </w:rPr>
              <w:t>:</w:t>
            </w:r>
            <w:r w:rsidR="00D96BF4">
              <w:rPr>
                <w:color w:val="000000" w:themeColor="text1"/>
              </w:rPr>
              <w:br/>
            </w:r>
            <w:r w:rsidR="00702E90">
              <w:rPr>
                <w:color w:val="000000" w:themeColor="text1"/>
              </w:rPr>
              <w:t>Views -&gt; PathogenTypes -&gt; Index</w:t>
            </w:r>
            <w:r w:rsidR="00D96BF4">
              <w:rPr>
                <w:color w:val="000000" w:themeColor="text1"/>
              </w:rPr>
              <w:t>.cshtml</w:t>
            </w:r>
            <w:r w:rsidR="00D96BF4">
              <w:rPr>
                <w:color w:val="000000" w:themeColor="text1"/>
              </w:rPr>
              <w:br/>
            </w:r>
            <w:r w:rsidR="00702E90">
              <w:rPr>
                <w:color w:val="000000" w:themeColor="text1"/>
              </w:rPr>
              <w:t>Views -&gt; Home -&gt; Index.</w:t>
            </w:r>
            <w:r w:rsidR="00D96BF4">
              <w:rPr>
                <w:color w:val="000000" w:themeColor="text1"/>
              </w:rPr>
              <w:t>cshtml</w:t>
            </w:r>
          </w:p>
          <w:p w14:paraId="6B690DC2" w14:textId="3841C53C" w:rsidR="00ED38E4" w:rsidRDefault="00ED38E4" w:rsidP="00D964AF">
            <w:pPr>
              <w:rPr>
                <w:color w:val="000000" w:themeColor="text1"/>
              </w:rPr>
            </w:pPr>
          </w:p>
          <w:p w14:paraId="4E386F14" w14:textId="254DA34D" w:rsidR="00ED38E4" w:rsidRDefault="00ED38E4" w:rsidP="00D964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PathogenTypes -&gt; Index.cshtml</w:t>
            </w:r>
          </w:p>
          <w:p w14:paraId="2E7E9891" w14:textId="01212598" w:rsidR="00BB3CA8" w:rsidRDefault="00BB3CA8" w:rsidP="00D964AF">
            <w:pPr>
              <w:rPr>
                <w:color w:val="000000" w:themeColor="text1"/>
              </w:rPr>
            </w:pPr>
          </w:p>
          <w:p w14:paraId="6FABF01D" w14:textId="6526B296" w:rsidR="00BB3CA8" w:rsidRDefault="000D33B0" w:rsidP="00D964AF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4375BD7" wp14:editId="6E11DD33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30821</wp:posOffset>
                  </wp:positionV>
                  <wp:extent cx="3728685" cy="4157846"/>
                  <wp:effectExtent l="0" t="0" r="5715" b="0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685" cy="41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BFCCA2" w14:textId="1B763818" w:rsidR="00ED38E4" w:rsidRDefault="00BB3CA8" w:rsidP="00D964AF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2A414EF2" wp14:editId="06BA7EA6">
                  <wp:simplePos x="0" y="0"/>
                  <wp:positionH relativeFrom="column">
                    <wp:posOffset>-65112</wp:posOffset>
                  </wp:positionH>
                  <wp:positionV relativeFrom="paragraph">
                    <wp:posOffset>257175</wp:posOffset>
                  </wp:positionV>
                  <wp:extent cx="4268373" cy="2095931"/>
                  <wp:effectExtent l="0" t="0" r="0" b="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373" cy="209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</w:rPr>
              <w:t>Home -&gt; Index.cshtml</w:t>
            </w:r>
          </w:p>
          <w:p w14:paraId="7CF7603C" w14:textId="76155B87" w:rsidR="00BB3CA8" w:rsidRDefault="00BB3CA8" w:rsidP="00D964AF">
            <w:pPr>
              <w:rPr>
                <w:color w:val="000000" w:themeColor="text1"/>
              </w:rPr>
            </w:pPr>
          </w:p>
          <w:p w14:paraId="0B6B7390" w14:textId="182BA371" w:rsidR="00755949" w:rsidRPr="00755949" w:rsidRDefault="00755949" w:rsidP="00D964AF">
            <w:pPr>
              <w:rPr>
                <w:b/>
                <w:bCs/>
                <w:color w:val="000000" w:themeColor="text1"/>
              </w:rPr>
            </w:pPr>
            <w:r w:rsidRPr="00755949">
              <w:rPr>
                <w:b/>
                <w:bCs/>
                <w:color w:val="000000" w:themeColor="text1"/>
              </w:rPr>
              <w:t>Requirement 5: Program is styled with Bootstrap.</w:t>
            </w:r>
          </w:p>
          <w:p w14:paraId="4EED85EC" w14:textId="185010A4" w:rsidR="00755949" w:rsidRDefault="00280AEA" w:rsidP="00D964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br/>
              <w:t>See Question 10. Views -&gt; Home -&gt; Index.cshtml</w:t>
            </w:r>
            <w:r w:rsidR="00755949">
              <w:rPr>
                <w:color w:val="000000" w:themeColor="text1"/>
              </w:rPr>
              <w:t xml:space="preserve"> </w:t>
            </w:r>
          </w:p>
          <w:p w14:paraId="460FBE49" w14:textId="6F063395" w:rsidR="00280AEA" w:rsidRPr="00755949" w:rsidRDefault="00280AEA" w:rsidP="00D964AF">
            <w:pPr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78CC0A39" wp14:editId="6A9305AD">
                  <wp:simplePos x="0" y="0"/>
                  <wp:positionH relativeFrom="column">
                    <wp:posOffset>18513</wp:posOffset>
                  </wp:positionH>
                  <wp:positionV relativeFrom="paragraph">
                    <wp:posOffset>1910812</wp:posOffset>
                  </wp:positionV>
                  <wp:extent cx="3629025" cy="2625090"/>
                  <wp:effectExtent l="0" t="0" r="9525" b="381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3A0E034C" wp14:editId="0705554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147320</wp:posOffset>
                  </wp:positionV>
                  <wp:extent cx="3681904" cy="1778463"/>
                  <wp:effectExtent l="0" t="0" r="0" b="0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904" cy="177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BF4B05" w14:textId="53E080AD" w:rsidR="00C809CE" w:rsidRDefault="00C809CE" w:rsidP="00D964AF"/>
        </w:tc>
      </w:tr>
      <w:tr w:rsidR="006B625C" w14:paraId="00785A76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F04DD3F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 xml:space="preserve">Provide screenshot that you have commented the source code </w:t>
            </w:r>
            <w:r w:rsidRPr="0000557E">
              <w:rPr>
                <w:rFonts w:cs="Arial"/>
                <w:bCs/>
              </w:rPr>
              <w:t>with XML elements</w:t>
            </w:r>
            <w:r>
              <w:rPr>
                <w:rFonts w:cs="Arial"/>
                <w:bCs/>
              </w:rPr>
              <w:t>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11AA484" w14:textId="3107B8E1" w:rsidR="00C809CE" w:rsidRDefault="006B625C" w:rsidP="00D964AF"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0D6F9BC4" wp14:editId="7D64998A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275590</wp:posOffset>
                  </wp:positionV>
                  <wp:extent cx="3974465" cy="2342515"/>
                  <wp:effectExtent l="0" t="0" r="6985" b="635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465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PathogenTypesController:</w:t>
            </w:r>
          </w:p>
          <w:p w14:paraId="4D4A5F36" w14:textId="56E82F95" w:rsidR="006B625C" w:rsidRDefault="006B625C" w:rsidP="00D964AF"/>
          <w:p w14:paraId="237A274D" w14:textId="77777777" w:rsidR="00FC57F2" w:rsidRDefault="00FC57F2" w:rsidP="00D964AF"/>
          <w:p w14:paraId="31D59C9C" w14:textId="77777777" w:rsidR="00FC57F2" w:rsidRDefault="00FC57F2" w:rsidP="00D964AF"/>
          <w:p w14:paraId="035928F5" w14:textId="7EE2CB4E" w:rsidR="006B625C" w:rsidRDefault="00FC57F2" w:rsidP="00D964AF">
            <w:r>
              <w:rPr>
                <w:noProof/>
              </w:rPr>
              <w:lastRenderedPageBreak/>
              <w:drawing>
                <wp:anchor distT="0" distB="0" distL="114300" distR="114300" simplePos="0" relativeHeight="251714560" behindDoc="0" locked="0" layoutInCell="1" allowOverlap="1" wp14:anchorId="731B01B8" wp14:editId="5D9E74EE">
                  <wp:simplePos x="0" y="0"/>
                  <wp:positionH relativeFrom="column">
                    <wp:posOffset>13628</wp:posOffset>
                  </wp:positionH>
                  <wp:positionV relativeFrom="paragraph">
                    <wp:posOffset>3001157</wp:posOffset>
                  </wp:positionV>
                  <wp:extent cx="3933190" cy="2313940"/>
                  <wp:effectExtent l="0" t="0" r="0" b="0"/>
                  <wp:wrapTopAndBottom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231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3C33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47F7B656" wp14:editId="397B7B62">
                  <wp:simplePos x="0" y="0"/>
                  <wp:positionH relativeFrom="column">
                    <wp:posOffset>-39663</wp:posOffset>
                  </wp:positionH>
                  <wp:positionV relativeFrom="paragraph">
                    <wp:posOffset>23544</wp:posOffset>
                  </wp:positionV>
                  <wp:extent cx="3944376" cy="2945494"/>
                  <wp:effectExtent l="0" t="0" r="0" b="7620"/>
                  <wp:wrapTopAndBottom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376" cy="294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589F54" w14:textId="7D983AA1" w:rsidR="00FC57F2" w:rsidRDefault="00C34AE2" w:rsidP="00D964A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540E365C" wp14:editId="01BA2149">
                      <wp:simplePos x="0" y="0"/>
                      <wp:positionH relativeFrom="column">
                        <wp:posOffset>3635980</wp:posOffset>
                      </wp:positionH>
                      <wp:positionV relativeFrom="paragraph">
                        <wp:posOffset>2657050</wp:posOffset>
                      </wp:positionV>
                      <wp:extent cx="117720" cy="363240"/>
                      <wp:effectExtent l="38100" t="38100" r="53975" b="5588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36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22AFC" id="Ink 59" o:spid="_x0000_s1026" type="#_x0000_t75" style="position:absolute;margin-left:285.6pt;margin-top:208.5pt;width:10.65pt;height:3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">
                      <v:imagedata r:id="rId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442AC6B4" wp14:editId="12B4B2EB">
                      <wp:simplePos x="0" y="0"/>
                      <wp:positionH relativeFrom="column">
                        <wp:posOffset>550060</wp:posOffset>
                      </wp:positionH>
                      <wp:positionV relativeFrom="paragraph">
                        <wp:posOffset>2620690</wp:posOffset>
                      </wp:positionV>
                      <wp:extent cx="77400" cy="392760"/>
                      <wp:effectExtent l="38100" t="38100" r="56515" b="45720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39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C367F4" id="Ink 58" o:spid="_x0000_s1026" type="#_x0000_t75" style="position:absolute;margin-left:42.6pt;margin-top:205.65pt;width:7.5pt;height:32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">
                      <v:imagedata r:id="rId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48F12070" wp14:editId="32D6859D">
                      <wp:simplePos x="0" y="0"/>
                      <wp:positionH relativeFrom="column">
                        <wp:posOffset>3628420</wp:posOffset>
                      </wp:positionH>
                      <wp:positionV relativeFrom="paragraph">
                        <wp:posOffset>1880890</wp:posOffset>
                      </wp:positionV>
                      <wp:extent cx="154800" cy="407880"/>
                      <wp:effectExtent l="57150" t="38100" r="36195" b="4953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40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A43EF" id="Ink 57" o:spid="_x0000_s1026" type="#_x0000_t75" style="position:absolute;margin-left:285pt;margin-top:147.4pt;width:13.6pt;height:33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">
                      <v:imagedata r:id="rId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033F46C0" wp14:editId="60B20A68">
                      <wp:simplePos x="0" y="0"/>
                      <wp:positionH relativeFrom="column">
                        <wp:posOffset>515500</wp:posOffset>
                      </wp:positionH>
                      <wp:positionV relativeFrom="paragraph">
                        <wp:posOffset>1861450</wp:posOffset>
                      </wp:positionV>
                      <wp:extent cx="87120" cy="392760"/>
                      <wp:effectExtent l="57150" t="38100" r="46355" b="45720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39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BDED03" id="Ink 56" o:spid="_x0000_s1026" type="#_x0000_t75" style="position:absolute;margin-left:39.9pt;margin-top:145.85pt;width:8.25pt;height:32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">
                      <v:imagedata r:id="rId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5E1CBC2" wp14:editId="54F57FE8">
                      <wp:simplePos x="0" y="0"/>
                      <wp:positionH relativeFrom="column">
                        <wp:posOffset>191500</wp:posOffset>
                      </wp:positionH>
                      <wp:positionV relativeFrom="paragraph">
                        <wp:posOffset>988810</wp:posOffset>
                      </wp:positionV>
                      <wp:extent cx="196920" cy="405360"/>
                      <wp:effectExtent l="57150" t="38100" r="50800" b="5207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920" cy="40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1458B" id="Ink 55" o:spid="_x0000_s1026" type="#_x0000_t75" style="position:absolute;margin-left:14.4pt;margin-top:77.15pt;width:16.9pt;height:3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">
                      <v:imagedata r:id="rId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227DE438" wp14:editId="7D593BCE">
                      <wp:simplePos x="0" y="0"/>
                      <wp:positionH relativeFrom="column">
                        <wp:posOffset>2757940</wp:posOffset>
                      </wp:positionH>
                      <wp:positionV relativeFrom="paragraph">
                        <wp:posOffset>999250</wp:posOffset>
                      </wp:positionV>
                      <wp:extent cx="89640" cy="371880"/>
                      <wp:effectExtent l="38100" t="38100" r="43815" b="4762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37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2E0B8D" id="Ink 54" o:spid="_x0000_s1026" type="#_x0000_t75" style="position:absolute;margin-left:216.45pt;margin-top:78pt;width:8.45pt;height:30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">
                      <v:imagedata r:id="rId74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FBC8E1F" wp14:editId="008FCD1B">
                  <wp:simplePos x="0" y="0"/>
                  <wp:positionH relativeFrom="column">
                    <wp:posOffset>-4319</wp:posOffset>
                  </wp:positionH>
                  <wp:positionV relativeFrom="paragraph">
                    <wp:posOffset>242961</wp:posOffset>
                  </wp:positionV>
                  <wp:extent cx="3866769" cy="2979713"/>
                  <wp:effectExtent l="0" t="0" r="635" b="0"/>
                  <wp:wrapTopAndBottom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69" cy="297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57F2">
              <w:t>HomeController:</w:t>
            </w:r>
          </w:p>
          <w:p w14:paraId="18633913" w14:textId="77777777" w:rsidR="00FC57F2" w:rsidRDefault="00FC57F2" w:rsidP="00D964AF"/>
          <w:p w14:paraId="3D59AA39" w14:textId="77777777" w:rsidR="00FC57F2" w:rsidRDefault="00FC57F2" w:rsidP="00D964AF"/>
          <w:p w14:paraId="48A86D5D" w14:textId="4348403C" w:rsidR="002F765D" w:rsidRDefault="002F765D" w:rsidP="00D964AF">
            <w:r>
              <w:rPr>
                <w:noProof/>
              </w:rPr>
              <w:lastRenderedPageBreak/>
              <w:drawing>
                <wp:anchor distT="0" distB="0" distL="114300" distR="114300" simplePos="0" relativeHeight="251723776" behindDoc="0" locked="0" layoutInCell="1" allowOverlap="1" wp14:anchorId="09E13803" wp14:editId="621515F8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20541</wp:posOffset>
                  </wp:positionV>
                  <wp:extent cx="3980290" cy="1085016"/>
                  <wp:effectExtent l="0" t="0" r="1270" b="1270"/>
                  <wp:wrapTopAndBottom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290" cy="108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625C" w14:paraId="4588BC4A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43313E5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Provide screenshot that internal documents (i.e. generated by DocFX) are successfully generated.</w:t>
            </w:r>
          </w:p>
          <w:p w14:paraId="568F066B" w14:textId="77777777" w:rsidR="00C809CE" w:rsidRDefault="00C809CE" w:rsidP="00D964AF">
            <w:pPr>
              <w:pStyle w:val="ListParagraph"/>
              <w:ind w:left="720"/>
            </w:pPr>
            <w:r>
              <w:t>(You may screenshot the webpage to show that the documents are viewable on web browser)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713F6EF" w14:textId="4F8AC49F" w:rsidR="00C809CE" w:rsidRPr="00D8560E" w:rsidRDefault="003E53EE" w:rsidP="00D964AF">
            <w:pPr>
              <w:rPr>
                <w:b/>
                <w:bCs/>
              </w:rPr>
            </w:pPr>
            <w:r w:rsidRPr="00D8560E">
              <w:rPr>
                <w:b/>
                <w:bCs/>
              </w:rPr>
              <w:t>Home page:</w:t>
            </w:r>
          </w:p>
          <w:p w14:paraId="206CF6A4" w14:textId="5106450C" w:rsidR="00D8560E" w:rsidRDefault="00D8560E" w:rsidP="00D964AF"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7893CC7A" wp14:editId="59184C78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147320</wp:posOffset>
                  </wp:positionV>
                  <wp:extent cx="3988508" cy="2047875"/>
                  <wp:effectExtent l="0" t="0" r="0" b="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404" cy="204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99F31E" w14:textId="77777777" w:rsidR="003E53EE" w:rsidRDefault="003E53EE" w:rsidP="00D964AF"/>
          <w:p w14:paraId="6E98EABE" w14:textId="281A876C" w:rsidR="003E53EE" w:rsidRPr="00317529" w:rsidRDefault="006027BC" w:rsidP="00D964AF">
            <w:pPr>
              <w:rPr>
                <w:b/>
                <w:bCs/>
              </w:rPr>
            </w:pPr>
            <w:r w:rsidRPr="00317529">
              <w:rPr>
                <w:b/>
                <w:bCs/>
                <w:noProof/>
              </w:rPr>
              <w:drawing>
                <wp:anchor distT="0" distB="0" distL="114300" distR="114300" simplePos="0" relativeHeight="251709440" behindDoc="0" locked="0" layoutInCell="1" allowOverlap="1" wp14:anchorId="55A52CC3" wp14:editId="4963F442">
                  <wp:simplePos x="0" y="0"/>
                  <wp:positionH relativeFrom="column">
                    <wp:posOffset>-17878</wp:posOffset>
                  </wp:positionH>
                  <wp:positionV relativeFrom="paragraph">
                    <wp:posOffset>249458</wp:posOffset>
                  </wp:positionV>
                  <wp:extent cx="3902613" cy="2362108"/>
                  <wp:effectExtent l="0" t="0" r="3175" b="635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13" cy="236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E53EE" w:rsidRPr="00317529">
              <w:rPr>
                <w:b/>
                <w:bCs/>
              </w:rPr>
              <w:t>Register page</w:t>
            </w:r>
            <w:r w:rsidR="00317529" w:rsidRPr="00317529">
              <w:rPr>
                <w:b/>
                <w:bCs/>
              </w:rPr>
              <w:t xml:space="preserve"> (/Account/Register)</w:t>
            </w:r>
            <w:r w:rsidR="003E53EE" w:rsidRPr="00317529">
              <w:rPr>
                <w:b/>
                <w:bCs/>
              </w:rPr>
              <w:t>:</w:t>
            </w:r>
          </w:p>
          <w:p w14:paraId="443C3929" w14:textId="42D8214C" w:rsidR="006027BC" w:rsidRDefault="006027BC" w:rsidP="00D964AF"/>
          <w:p w14:paraId="5588294B" w14:textId="14139EEF" w:rsidR="006027BC" w:rsidRDefault="006027BC" w:rsidP="00D964AF"/>
          <w:p w14:paraId="70F6FCF0" w14:textId="2DDDB363" w:rsidR="003E53EE" w:rsidRDefault="003E53EE" w:rsidP="00D964AF"/>
          <w:p w14:paraId="1BFC4AF8" w14:textId="09452356" w:rsidR="003E53EE" w:rsidRPr="006A5517" w:rsidRDefault="003E53EE" w:rsidP="00D964AF">
            <w:pPr>
              <w:rPr>
                <w:b/>
                <w:bCs/>
              </w:rPr>
            </w:pPr>
            <w:r w:rsidRPr="006A5517">
              <w:rPr>
                <w:b/>
                <w:bCs/>
              </w:rPr>
              <w:t>Login page</w:t>
            </w:r>
            <w:r w:rsidR="006A5517" w:rsidRPr="006A5517">
              <w:rPr>
                <w:b/>
                <w:bCs/>
              </w:rPr>
              <w:t xml:space="preserve"> (/Account/Login)</w:t>
            </w:r>
            <w:r w:rsidRPr="006A5517">
              <w:rPr>
                <w:b/>
                <w:bCs/>
              </w:rPr>
              <w:t>:</w:t>
            </w:r>
          </w:p>
          <w:p w14:paraId="78422F2C" w14:textId="541713EA" w:rsidR="00EB1C1A" w:rsidRDefault="006A5517" w:rsidP="00D964AF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5CCB7F3D" wp14:editId="1463E2A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169545</wp:posOffset>
                  </wp:positionV>
                  <wp:extent cx="3940810" cy="1938020"/>
                  <wp:effectExtent l="0" t="0" r="2540" b="508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10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CB5503" w14:textId="798B12B0" w:rsidR="00EB1C1A" w:rsidRDefault="00EB1C1A" w:rsidP="00D964AF"/>
          <w:p w14:paraId="544D5B24" w14:textId="49557DF1" w:rsidR="000F26E9" w:rsidRDefault="000F26E9" w:rsidP="00D964AF"/>
          <w:p w14:paraId="6D75CB37" w14:textId="4B78328D" w:rsidR="000F26E9" w:rsidRPr="00EB1C1A" w:rsidRDefault="000F26E9" w:rsidP="00D964AF">
            <w:pPr>
              <w:rPr>
                <w:b/>
                <w:bCs/>
              </w:rPr>
            </w:pPr>
            <w:r w:rsidRPr="00EB1C1A">
              <w:rPr>
                <w:b/>
                <w:bCs/>
                <w:noProof/>
              </w:rPr>
              <w:drawing>
                <wp:anchor distT="0" distB="0" distL="114300" distR="114300" simplePos="0" relativeHeight="251705344" behindDoc="0" locked="0" layoutInCell="1" allowOverlap="1" wp14:anchorId="58C46072" wp14:editId="5D38399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248285</wp:posOffset>
                  </wp:positionV>
                  <wp:extent cx="3855085" cy="1842770"/>
                  <wp:effectExtent l="0" t="0" r="0" b="508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8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B1C1A">
              <w:rPr>
                <w:b/>
                <w:bCs/>
              </w:rPr>
              <w:t>Enter Data page (</w:t>
            </w:r>
            <w:r w:rsidR="00EB1C1A" w:rsidRPr="00EB1C1A">
              <w:rPr>
                <w:b/>
                <w:bCs/>
              </w:rPr>
              <w:t>/</w:t>
            </w:r>
            <w:r w:rsidRPr="00EB1C1A">
              <w:rPr>
                <w:b/>
                <w:bCs/>
              </w:rPr>
              <w:t>PathogenTypes/Index):</w:t>
            </w:r>
          </w:p>
          <w:p w14:paraId="442CFC11" w14:textId="5868D5DD" w:rsidR="000F26E9" w:rsidRDefault="000F26E9" w:rsidP="00D964AF"/>
          <w:p w14:paraId="0A7A7A0F" w14:textId="6D08A058" w:rsidR="000F26E9" w:rsidRPr="00EB1C1A" w:rsidRDefault="000F26E9" w:rsidP="00D964AF">
            <w:pPr>
              <w:rPr>
                <w:b/>
                <w:bCs/>
              </w:rPr>
            </w:pPr>
            <w:r w:rsidRPr="00EB1C1A">
              <w:rPr>
                <w:b/>
                <w:bCs/>
              </w:rPr>
              <w:t>Create page</w:t>
            </w:r>
            <w:r w:rsidR="00EB1C1A" w:rsidRPr="00EB1C1A">
              <w:rPr>
                <w:b/>
                <w:bCs/>
              </w:rPr>
              <w:t xml:space="preserve"> (/PathogenTypes/Create)</w:t>
            </w:r>
            <w:r w:rsidRPr="00EB1C1A">
              <w:rPr>
                <w:b/>
                <w:bCs/>
              </w:rPr>
              <w:t>:</w:t>
            </w:r>
          </w:p>
          <w:p w14:paraId="53C8E9A4" w14:textId="77777777" w:rsidR="000F26E9" w:rsidRDefault="000F26E9" w:rsidP="00D964AF"/>
          <w:p w14:paraId="78F80C6E" w14:textId="77777777" w:rsidR="000F26E9" w:rsidRDefault="000F26E9" w:rsidP="00D964AF"/>
          <w:p w14:paraId="622B1352" w14:textId="77777777" w:rsidR="000F26E9" w:rsidRDefault="000F26E9" w:rsidP="00D964AF"/>
          <w:p w14:paraId="3DA7A4C5" w14:textId="48679EA6" w:rsidR="000F26E9" w:rsidRDefault="00EB1C1A" w:rsidP="00D964AF"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4FC3D733" wp14:editId="2E2CCBBF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116840</wp:posOffset>
                  </wp:positionV>
                  <wp:extent cx="3782695" cy="1826260"/>
                  <wp:effectExtent l="0" t="0" r="8255" b="2540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69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7F60E20" w14:textId="3361C24C" w:rsidR="000F26E9" w:rsidRDefault="000F26E9" w:rsidP="00D964AF"/>
        </w:tc>
      </w:tr>
      <w:tr w:rsidR="006B625C" w14:paraId="11354892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9AC347B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Design test cases according to the requirements; and document all the test cases using the template.</w:t>
            </w:r>
          </w:p>
          <w:p w14:paraId="4E66251B" w14:textId="77777777" w:rsidR="00C809CE" w:rsidRDefault="00C809CE" w:rsidP="00D964AF">
            <w:pPr>
              <w:pStyle w:val="ListParagraph"/>
              <w:ind w:left="720"/>
            </w:pPr>
            <w:r>
              <w:t>“</w:t>
            </w:r>
            <w:r w:rsidRPr="00A20427">
              <w:t>Template1_Test_Plan_&amp;_Results.docx</w:t>
            </w:r>
            <w:r>
              <w:t>”</w:t>
            </w:r>
          </w:p>
          <w:p w14:paraId="3FAA4F28" w14:textId="77777777" w:rsidR="00C809CE" w:rsidRDefault="00C809CE" w:rsidP="00D964AF">
            <w:pPr>
              <w:pStyle w:val="ListParagraph"/>
              <w:ind w:left="720"/>
            </w:pPr>
          </w:p>
          <w:p w14:paraId="03AB7CEA" w14:textId="77777777" w:rsidR="00C809CE" w:rsidRDefault="00C809CE" w:rsidP="00D964AF">
            <w:pPr>
              <w:pStyle w:val="ListParagraph"/>
              <w:ind w:left="720"/>
            </w:pPr>
            <w:r>
              <w:rPr>
                <w:rFonts w:hint="eastAsia"/>
              </w:rPr>
              <w:t>M</w:t>
            </w:r>
            <w:r>
              <w:t>inimal 3 test cases.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64E3C624" w14:textId="3B7459C9" w:rsidR="00C809CE" w:rsidRDefault="00810153" w:rsidP="00D964AF">
            <w:r>
              <w:t>See document in project folder.</w:t>
            </w:r>
          </w:p>
        </w:tc>
      </w:tr>
      <w:tr w:rsidR="006B625C" w14:paraId="79B41A9A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42DB552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Test the application and record test results.</w:t>
            </w:r>
          </w:p>
          <w:p w14:paraId="2891F20B" w14:textId="77777777" w:rsidR="00C809CE" w:rsidRDefault="00C809CE" w:rsidP="00D964AF">
            <w:pPr>
              <w:pStyle w:val="ListParagraph"/>
              <w:ind w:left="720"/>
            </w:pPr>
          </w:p>
          <w:p w14:paraId="01FF4F04" w14:textId="77777777" w:rsidR="00C809CE" w:rsidRDefault="00C809CE" w:rsidP="00D964AF">
            <w:pPr>
              <w:pStyle w:val="ListParagraph"/>
              <w:ind w:left="720"/>
            </w:pPr>
            <w:r>
              <w:t>You must follow the test plan finished in previous question, compete the “Actual Test Results” part for each test case, and determine if it is a pass or fail.</w:t>
            </w:r>
          </w:p>
          <w:p w14:paraId="3A86F6B7" w14:textId="77777777" w:rsidR="00C809CE" w:rsidRDefault="00C809CE" w:rsidP="00D964AF"/>
          <w:p w14:paraId="66B38F0A" w14:textId="77777777" w:rsidR="00C809CE" w:rsidRDefault="00C809CE" w:rsidP="00D964AF">
            <w:pPr>
              <w:pStyle w:val="ListParagraph"/>
              <w:ind w:left="720"/>
            </w:pPr>
            <w:r>
              <w:t>You must also capture &amp; store test logs and submit them as “raw log”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11836B32" w14:textId="79C9298F" w:rsidR="00C809CE" w:rsidRDefault="00810153" w:rsidP="00D964AF">
            <w:r>
              <w:t>See document in project folder.</w:t>
            </w:r>
          </w:p>
        </w:tc>
      </w:tr>
      <w:tr w:rsidR="006B625C" w14:paraId="10038D86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D6D840E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Are all test results satisfied? If not, i</w:t>
            </w:r>
            <w:r w:rsidRPr="00CE604C">
              <w:t>terate design or build until test results meet requirements</w:t>
            </w:r>
            <w:r>
              <w:t>.</w:t>
            </w:r>
          </w:p>
          <w:p w14:paraId="3D6FB52C" w14:textId="77777777" w:rsidR="00C809CE" w:rsidRDefault="00C809CE" w:rsidP="00D964AF"/>
          <w:p w14:paraId="018639A5" w14:textId="77777777" w:rsidR="00C809CE" w:rsidRDefault="00C809CE" w:rsidP="00D964AF">
            <w:pPr>
              <w:pStyle w:val="ListParagraph"/>
              <w:ind w:left="720"/>
            </w:pPr>
            <w:r>
              <w:lastRenderedPageBreak/>
              <w:t>List at least one failed test case, and specify how do you debug the code and fix the issue.</w:t>
            </w:r>
          </w:p>
          <w:p w14:paraId="155E2E8F" w14:textId="77777777" w:rsidR="00C809CE" w:rsidRDefault="00C809CE" w:rsidP="00D964AF">
            <w:pPr>
              <w:pStyle w:val="ListParagraph"/>
              <w:ind w:left="720"/>
            </w:pPr>
          </w:p>
          <w:p w14:paraId="592CDF98" w14:textId="77777777" w:rsidR="00C809CE" w:rsidRDefault="00C809CE" w:rsidP="00D964AF">
            <w:pPr>
              <w:pStyle w:val="ListParagraph"/>
              <w:ind w:left="720"/>
            </w:pPr>
            <w:r>
              <w:t>You need to show your assessor that you can use Visual Studio integrated debug tool &amp; proper debug techniques to troubleshoot the application.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98A9FAD" w14:textId="323CA011" w:rsidR="00C809CE" w:rsidRPr="00810153" w:rsidRDefault="00810153" w:rsidP="00D964AF">
            <w:pPr>
              <w:rPr>
                <w:bCs/>
                <w:color w:val="000000" w:themeColor="text1"/>
                <w:lang w:eastAsia="zh-CN"/>
              </w:rPr>
            </w:pPr>
            <w:r w:rsidRPr="00810153">
              <w:rPr>
                <w:bCs/>
                <w:color w:val="000000" w:themeColor="text1"/>
                <w:lang w:eastAsia="zh-CN"/>
              </w:rPr>
              <w:lastRenderedPageBreak/>
              <w:t>Error:</w:t>
            </w:r>
          </w:p>
          <w:p w14:paraId="461C7CB9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</w:p>
          <w:p w14:paraId="4DE9ACFB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</w:p>
          <w:p w14:paraId="189E08FB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  <w:r w:rsidRPr="00CD1A2F">
              <w:rPr>
                <w:bCs/>
                <w:i/>
                <w:iCs/>
                <w:color w:val="A6A6A6" w:themeColor="background1" w:themeShade="A6"/>
                <w:lang w:eastAsia="zh-CN"/>
              </w:rPr>
              <w:t>Describe the process you take for troubleshooting</w:t>
            </w:r>
          </w:p>
          <w:p w14:paraId="01CB38F7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</w:p>
          <w:p w14:paraId="6C54FC8C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</w:p>
          <w:p w14:paraId="13697622" w14:textId="77777777" w:rsidR="00C809CE" w:rsidRPr="00CD1A2F" w:rsidRDefault="00C809CE" w:rsidP="00D964AF">
            <w:pPr>
              <w:rPr>
                <w:bCs/>
                <w:i/>
                <w:iCs/>
                <w:color w:val="A6A6A6" w:themeColor="background1" w:themeShade="A6"/>
                <w:lang w:eastAsia="zh-CN"/>
              </w:rPr>
            </w:pPr>
            <w:r w:rsidRPr="00CD1A2F">
              <w:rPr>
                <w:rFonts w:hint="eastAsia"/>
                <w:bCs/>
                <w:i/>
                <w:iCs/>
                <w:color w:val="A6A6A6" w:themeColor="background1" w:themeShade="A6"/>
                <w:lang w:eastAsia="zh-CN"/>
              </w:rPr>
              <w:lastRenderedPageBreak/>
              <w:t>S</w:t>
            </w:r>
            <w:r w:rsidRPr="00CD1A2F">
              <w:rPr>
                <w:bCs/>
                <w:i/>
                <w:iCs/>
                <w:color w:val="A6A6A6" w:themeColor="background1" w:themeShade="A6"/>
                <w:lang w:eastAsia="zh-CN"/>
              </w:rPr>
              <w:t>creenshot the how did you use Visual Studio debugger for troubling shooting</w:t>
            </w:r>
          </w:p>
          <w:p w14:paraId="4FE5B6B7" w14:textId="77777777" w:rsidR="00C809CE" w:rsidRDefault="00C809CE" w:rsidP="00D964AF">
            <w:pPr>
              <w:rPr>
                <w:i/>
                <w:iCs/>
                <w:lang w:val="en-US" w:eastAsia="zh-CN"/>
              </w:rPr>
            </w:pPr>
          </w:p>
          <w:p w14:paraId="3A9F6572" w14:textId="77777777" w:rsidR="00C809CE" w:rsidRDefault="00C809CE" w:rsidP="00D964AF"/>
        </w:tc>
      </w:tr>
      <w:tr w:rsidR="006B625C" w14:paraId="01FE2077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73590F9D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lastRenderedPageBreak/>
              <w:t>Publish and deploy the application to AWS server. Provide screenshot to show that your application is running on AWS server.</w:t>
            </w:r>
          </w:p>
          <w:p w14:paraId="3AB8F43E" w14:textId="77777777" w:rsidR="00C809CE" w:rsidRDefault="00C809CE" w:rsidP="00D964AF">
            <w:pPr>
              <w:pStyle w:val="ListParagraph"/>
              <w:ind w:left="720"/>
            </w:pPr>
          </w:p>
          <w:p w14:paraId="647ED240" w14:textId="77777777" w:rsidR="00C809CE" w:rsidRDefault="00C809CE" w:rsidP="00D964AF">
            <w:pPr>
              <w:pStyle w:val="ListParagraph"/>
              <w:ind w:left="720"/>
            </w:pPr>
            <w:r>
              <w:t>Provide a URL to the application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7054D862" w14:textId="77777777" w:rsidR="00C809CE" w:rsidRDefault="00C809CE" w:rsidP="00D964AF"/>
        </w:tc>
      </w:tr>
      <w:tr w:rsidR="006B625C" w14:paraId="1116BFA4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D302843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Provide screenshot of each page of the application.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058683BA" w14:textId="1878B2CD" w:rsidR="00810153" w:rsidRDefault="00810153" w:rsidP="00D964AF">
            <w:r>
              <w:t xml:space="preserve">[FROM AWS </w:t>
            </w:r>
            <w:r w:rsidR="00F17125">
              <w:t>LINK</w:t>
            </w:r>
            <w:r>
              <w:t xml:space="preserve"> ON MY OTHER COMPUTER]</w:t>
            </w:r>
          </w:p>
          <w:p w14:paraId="1D0115DE" w14:textId="77777777" w:rsidR="00810153" w:rsidRDefault="00810153" w:rsidP="00D964AF"/>
          <w:p w14:paraId="5F593211" w14:textId="2CC1B1CB" w:rsidR="0058661F" w:rsidRDefault="0058661F" w:rsidP="00D964AF">
            <w:r>
              <w:t>Home page (consistently updated):</w:t>
            </w:r>
          </w:p>
          <w:p w14:paraId="4A91CF7F" w14:textId="77777777" w:rsidR="00810153" w:rsidRDefault="00810153" w:rsidP="00D964AF"/>
          <w:p w14:paraId="402B7F10" w14:textId="77777777" w:rsidR="0058661F" w:rsidRDefault="0058661F" w:rsidP="00D964AF"/>
          <w:p w14:paraId="4E6CB397" w14:textId="3D19E86A" w:rsidR="00C809CE" w:rsidRDefault="0058661F" w:rsidP="00D964AF">
            <w:r>
              <w:t>Enter Data page:</w:t>
            </w:r>
          </w:p>
          <w:p w14:paraId="25F60A0B" w14:textId="1B99452E" w:rsidR="00810153" w:rsidRDefault="00810153" w:rsidP="00D964AF"/>
          <w:p w14:paraId="61FFC8A8" w14:textId="77777777" w:rsidR="00810153" w:rsidRDefault="00810153" w:rsidP="00D964AF"/>
          <w:p w14:paraId="7D821B71" w14:textId="214CD522" w:rsidR="00810153" w:rsidRDefault="00810153" w:rsidP="00D964AF">
            <w:r>
              <w:t>Create page:</w:t>
            </w:r>
          </w:p>
          <w:p w14:paraId="57C5C699" w14:textId="77777777" w:rsidR="00810153" w:rsidRDefault="00810153" w:rsidP="00D964AF"/>
          <w:p w14:paraId="1EEDB593" w14:textId="77777777" w:rsidR="0058661F" w:rsidRDefault="0058661F" w:rsidP="00D964AF"/>
          <w:p w14:paraId="05C5DDBE" w14:textId="5960C920" w:rsidR="0058661F" w:rsidRDefault="0058661F" w:rsidP="00D964AF">
            <w:r>
              <w:t>Register page:</w:t>
            </w:r>
          </w:p>
          <w:p w14:paraId="7110BFE4" w14:textId="77777777" w:rsidR="00810153" w:rsidRDefault="00810153" w:rsidP="00D964AF"/>
          <w:p w14:paraId="169ECFF9" w14:textId="77777777" w:rsidR="0058661F" w:rsidRDefault="0058661F" w:rsidP="00D964AF"/>
          <w:p w14:paraId="1E378C0A" w14:textId="77777777" w:rsidR="0058661F" w:rsidRDefault="0058661F" w:rsidP="00D964AF">
            <w:r>
              <w:t>Log-in page:</w:t>
            </w:r>
          </w:p>
          <w:p w14:paraId="3D95F662" w14:textId="77777777" w:rsidR="00810153" w:rsidRDefault="00810153" w:rsidP="00D964AF"/>
          <w:p w14:paraId="0B853A35" w14:textId="540421EA" w:rsidR="00810153" w:rsidRDefault="00810153" w:rsidP="00D964AF"/>
        </w:tc>
      </w:tr>
      <w:tr w:rsidR="006B625C" w14:paraId="06C0BCCC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30C2AA3C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>Explain how RSA</w:t>
            </w:r>
            <w:r w:rsidRPr="00AC7E0C">
              <w:t xml:space="preserve"> cryptography</w:t>
            </w:r>
            <w:r>
              <w:t xml:space="preserve"> works.</w:t>
            </w:r>
          </w:p>
          <w:p w14:paraId="37098076" w14:textId="77777777" w:rsidR="00C809CE" w:rsidRDefault="00C809CE" w:rsidP="00D964AF">
            <w:pPr>
              <w:pStyle w:val="ListParagraph"/>
              <w:numPr>
                <w:ilvl w:val="1"/>
                <w:numId w:val="22"/>
              </w:numPr>
            </w:pPr>
            <w:r>
              <w:t xml:space="preserve">Discuss </w:t>
            </w:r>
            <w:r w:rsidRPr="00011060">
              <w:t>Symmetric</w:t>
            </w:r>
            <w:r>
              <w:t xml:space="preserve"> / </w:t>
            </w:r>
            <w:r w:rsidRPr="00011060">
              <w:t>Asymmetric</w:t>
            </w:r>
            <w:r>
              <w:t xml:space="preserve"> </w:t>
            </w:r>
            <w:r w:rsidRPr="00011060">
              <w:t>Cryptography</w:t>
            </w:r>
          </w:p>
          <w:p w14:paraId="0291FF58" w14:textId="77777777" w:rsidR="00C809CE" w:rsidRDefault="00C809CE" w:rsidP="00D964AF">
            <w:pPr>
              <w:pStyle w:val="ListParagraph"/>
              <w:numPr>
                <w:ilvl w:val="1"/>
                <w:numId w:val="22"/>
              </w:numPr>
            </w:pPr>
            <w:r>
              <w:t>Discuss data e</w:t>
            </w:r>
            <w:r w:rsidRPr="00A02C9A">
              <w:t>ncrypt</w:t>
            </w:r>
            <w:r>
              <w:t>ion</w:t>
            </w:r>
            <w:r w:rsidRPr="00A02C9A">
              <w:t xml:space="preserve"> and decrypt</w:t>
            </w:r>
            <w:r>
              <w:t>ion</w:t>
            </w:r>
          </w:p>
          <w:p w14:paraId="35FD8998" w14:textId="77777777" w:rsidR="00C809CE" w:rsidRDefault="00C809CE" w:rsidP="00D964AF">
            <w:pPr>
              <w:pStyle w:val="ListParagraph"/>
              <w:numPr>
                <w:ilvl w:val="1"/>
                <w:numId w:val="22"/>
              </w:numPr>
            </w:pPr>
            <w:r>
              <w:t>Discuss public / private key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5A944FA8" w14:textId="77777777" w:rsidR="00C809CE" w:rsidRDefault="00C809CE" w:rsidP="00D964AF"/>
        </w:tc>
      </w:tr>
      <w:tr w:rsidR="006B625C" w14:paraId="0870536B" w14:textId="77777777" w:rsidTr="00D964AF">
        <w:trPr>
          <w:trHeight w:val="249"/>
        </w:trPr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2B178CA4" w14:textId="77777777" w:rsidR="00C809CE" w:rsidRDefault="00C809CE" w:rsidP="00D964AF">
            <w:pPr>
              <w:pStyle w:val="ListParagraph"/>
              <w:numPr>
                <w:ilvl w:val="0"/>
                <w:numId w:val="22"/>
              </w:numPr>
            </w:pPr>
            <w:r>
              <w:t xml:space="preserve">Program using </w:t>
            </w:r>
            <w:r w:rsidRPr="007D2059">
              <w:t>Public/Private Key Encryption</w:t>
            </w:r>
            <w:r>
              <w:t>. Provide source code screenshot of the following key part of the program</w:t>
            </w:r>
          </w:p>
          <w:p w14:paraId="417B41B3" w14:textId="77777777" w:rsidR="00C809CE" w:rsidRDefault="00C809CE" w:rsidP="00D964AF">
            <w:pPr>
              <w:pStyle w:val="ListParagraph"/>
              <w:numPr>
                <w:ilvl w:val="1"/>
                <w:numId w:val="22"/>
              </w:numPr>
            </w:pPr>
            <w:r>
              <w:t>Generate public / private key pair</w:t>
            </w:r>
          </w:p>
          <w:p w14:paraId="30944CDD" w14:textId="77777777" w:rsidR="00C809CE" w:rsidRDefault="00C809CE" w:rsidP="00D964AF">
            <w:pPr>
              <w:pStyle w:val="ListParagraph"/>
              <w:numPr>
                <w:ilvl w:val="1"/>
                <w:numId w:val="22"/>
              </w:numPr>
            </w:pPr>
            <w:r>
              <w:t>Encrypt and decrypt data</w:t>
            </w:r>
          </w:p>
        </w:tc>
        <w:tc>
          <w:tcPr>
            <w:tcW w:w="5239" w:type="dxa"/>
            <w:gridSpan w:val="3"/>
            <w:tcMar>
              <w:top w:w="85" w:type="dxa"/>
              <w:bottom w:w="85" w:type="dxa"/>
            </w:tcMar>
          </w:tcPr>
          <w:p w14:paraId="44559626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F028C9">
              <w:rPr>
                <w:rFonts w:hint="eastAsia"/>
                <w:i/>
                <w:iCs/>
                <w:color w:val="A6A6A6" w:themeColor="background1" w:themeShade="A6"/>
              </w:rPr>
              <w:t>S</w:t>
            </w:r>
            <w:r w:rsidRPr="00F028C9">
              <w:rPr>
                <w:i/>
                <w:iCs/>
                <w:color w:val="A6A6A6" w:themeColor="background1" w:themeShade="A6"/>
              </w:rPr>
              <w:t>creenshot the code where Key pair are generated</w:t>
            </w:r>
          </w:p>
          <w:p w14:paraId="226DFDCF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70AEA50B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F028C9">
              <w:rPr>
                <w:i/>
                <w:iCs/>
                <w:color w:val="A6A6A6" w:themeColor="background1" w:themeShade="A6"/>
              </w:rPr>
              <w:t>Screenshot the encrypt function</w:t>
            </w:r>
          </w:p>
          <w:p w14:paraId="76FE95B2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1FC1D3DD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F028C9">
              <w:rPr>
                <w:i/>
                <w:iCs/>
                <w:color w:val="A6A6A6" w:themeColor="background1" w:themeShade="A6"/>
              </w:rPr>
              <w:t>Screenshot the decrypt function</w:t>
            </w:r>
          </w:p>
          <w:p w14:paraId="69E9850C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3EA20D4D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  <w:r w:rsidRPr="00F028C9">
              <w:rPr>
                <w:i/>
                <w:iCs/>
                <w:color w:val="A6A6A6" w:themeColor="background1" w:themeShade="A6"/>
              </w:rPr>
              <w:t>Run the program and screenshot the results, including key pair generation and data encryption &amp; decryption.</w:t>
            </w:r>
          </w:p>
          <w:p w14:paraId="69E52B0C" w14:textId="77777777" w:rsidR="00C809CE" w:rsidRPr="00F028C9" w:rsidRDefault="00C809CE" w:rsidP="00D964AF">
            <w:pPr>
              <w:rPr>
                <w:i/>
                <w:iCs/>
                <w:color w:val="A6A6A6" w:themeColor="background1" w:themeShade="A6"/>
              </w:rPr>
            </w:pPr>
          </w:p>
          <w:p w14:paraId="17B150AA" w14:textId="77777777" w:rsidR="00C809CE" w:rsidRPr="00901669" w:rsidRDefault="00C809CE" w:rsidP="00D964AF"/>
        </w:tc>
      </w:tr>
      <w:tr w:rsidR="002F765D" w14:paraId="3C1275E8" w14:textId="77777777" w:rsidTr="00D964AF">
        <w:trPr>
          <w:trHeight w:val="664"/>
        </w:trPr>
        <w:tc>
          <w:tcPr>
            <w:tcW w:w="6985" w:type="dxa"/>
            <w:gridSpan w:val="4"/>
            <w:shd w:val="clear" w:color="auto" w:fill="D9D9D9" w:themeFill="background1" w:themeFillShade="D9"/>
            <w:tcMar>
              <w:top w:w="85" w:type="dxa"/>
              <w:bottom w:w="85" w:type="dxa"/>
            </w:tcMar>
            <w:vAlign w:val="center"/>
          </w:tcPr>
          <w:p w14:paraId="583CD230" w14:textId="77777777" w:rsidR="00C809CE" w:rsidRDefault="00C809CE" w:rsidP="00D964AF">
            <w:r w:rsidRPr="00550C32">
              <w:rPr>
                <w:rFonts w:cs="Arial"/>
                <w:b/>
                <w:color w:val="000000" w:themeColor="text1"/>
              </w:rPr>
              <w:t>Checklist (To be completed by the learner’s facilitator)</w:t>
            </w:r>
          </w:p>
        </w:tc>
        <w:tc>
          <w:tcPr>
            <w:tcW w:w="1746" w:type="dxa"/>
            <w:shd w:val="clear" w:color="auto" w:fill="D9D9D9" w:themeFill="background1" w:themeFillShade="D9"/>
            <w:tcMar>
              <w:top w:w="85" w:type="dxa"/>
              <w:bottom w:w="85" w:type="dxa"/>
            </w:tcMar>
            <w:vAlign w:val="center"/>
          </w:tcPr>
          <w:p w14:paraId="30585C9F" w14:textId="77777777" w:rsidR="00C809CE" w:rsidRDefault="00C809CE" w:rsidP="00D964AF">
            <w:pPr>
              <w:jc w:val="center"/>
            </w:pPr>
            <w:r>
              <w:t>YES</w:t>
            </w:r>
          </w:p>
        </w:tc>
        <w:tc>
          <w:tcPr>
            <w:tcW w:w="1747" w:type="dxa"/>
            <w:shd w:val="clear" w:color="auto" w:fill="D9D9D9" w:themeFill="background1" w:themeFillShade="D9"/>
            <w:vAlign w:val="center"/>
          </w:tcPr>
          <w:p w14:paraId="48E609CA" w14:textId="77777777" w:rsidR="00C809CE" w:rsidRDefault="00C809CE" w:rsidP="00D964AF">
            <w:pPr>
              <w:jc w:val="center"/>
            </w:pPr>
            <w:r>
              <w:t>NO</w:t>
            </w:r>
          </w:p>
        </w:tc>
      </w:tr>
      <w:tr w:rsidR="002F765D" w14:paraId="29919B51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2B4211DC" w14:textId="77777777" w:rsidR="00C809CE" w:rsidRPr="00944B55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Learner has gathered and documented all requirements.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20B3F0D4" w14:textId="77777777" w:rsidR="00C809CE" w:rsidRPr="00944B55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2276450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944B55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322AA891" w14:textId="77777777" w:rsidR="00C809CE" w:rsidRPr="00944B55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199625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944B55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6EA0BC8F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520047B2" w14:textId="77777777" w:rsidR="00C809CE" w:rsidRPr="00417574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Learner has built the application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6FCB4643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8321758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645366EF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7252575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2B500A75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276E9CB5" w14:textId="77777777" w:rsidR="00C809CE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Learner has used a source-code version control tool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597E8ED0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5470208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6739B134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0343923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4F108522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38ADF9EE" w14:textId="77777777" w:rsidR="00C809CE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Learner has commented code with XML element and generated document with tool such DocXF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0559E79F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-19775906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65176F2A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-1899151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360ACC50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47D05240" w14:textId="77777777" w:rsidR="00C809CE" w:rsidRPr="00417574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Test plan has coved all requirements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1DF0467B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-4284288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25CC9F5F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2952477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639094F8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574CF9DE" w14:textId="77777777" w:rsidR="00C809CE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Test cases have all passed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3F1AAD90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12878624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7D814713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-4601847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7CB38567" w14:textId="77777777" w:rsidTr="00D964AF">
        <w:trPr>
          <w:trHeight w:val="393"/>
        </w:trPr>
        <w:tc>
          <w:tcPr>
            <w:tcW w:w="6985" w:type="dxa"/>
            <w:gridSpan w:val="4"/>
            <w:tcMar>
              <w:top w:w="85" w:type="dxa"/>
              <w:bottom w:w="85" w:type="dxa"/>
            </w:tcMar>
            <w:vAlign w:val="center"/>
          </w:tcPr>
          <w:p w14:paraId="3CAFCBAE" w14:textId="77777777" w:rsidR="00C809CE" w:rsidRDefault="00C809CE" w:rsidP="00D964AF">
            <w:pPr>
              <w:pStyle w:val="ListParagraph"/>
              <w:numPr>
                <w:ilvl w:val="0"/>
                <w:numId w:val="21"/>
              </w:num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Application has been published and deployed to cloud server</w:t>
            </w:r>
          </w:p>
        </w:tc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3F25A708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-13941113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1747" w:type="dxa"/>
            <w:vAlign w:val="center"/>
          </w:tcPr>
          <w:p w14:paraId="2285A910" w14:textId="77777777" w:rsidR="00C809CE" w:rsidRPr="00550C32" w:rsidRDefault="00F17125" w:rsidP="00D964AF">
            <w:pPr>
              <w:pStyle w:val="BodyA"/>
              <w:jc w:val="center"/>
              <w:rPr>
                <w:color w:val="000000" w:themeColor="text1"/>
              </w:rPr>
            </w:pPr>
            <w:sdt>
              <w:sdtPr>
                <w:rPr>
                  <w:rFonts w:cs="Arial"/>
                  <w:color w:val="000000" w:themeColor="text1"/>
                  <w:sz w:val="20"/>
                  <w:szCs w:val="20"/>
                </w:rPr>
                <w:id w:val="20005325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809CE" w:rsidRPr="00550C32">
                  <w:rPr>
                    <w:rFonts w:ascii="MS Gothic" w:eastAsia="MS Gothic" w:hAnsi="MS Gothic" w:cs="Arial" w:hint="eastAsia"/>
                    <w:color w:val="000000" w:themeColor="text1"/>
                    <w:sz w:val="20"/>
                    <w:szCs w:val="20"/>
                  </w:rPr>
                  <w:t>☐</w:t>
                </w:r>
              </w:sdtContent>
            </w:sdt>
          </w:p>
        </w:tc>
      </w:tr>
      <w:tr w:rsidR="002F765D" w14:paraId="1AD9CE14" w14:textId="77777777" w:rsidTr="00D964AF">
        <w:trPr>
          <w:trHeight w:val="393"/>
        </w:trPr>
        <w:tc>
          <w:tcPr>
            <w:tcW w:w="1746" w:type="dxa"/>
            <w:tcMar>
              <w:top w:w="85" w:type="dxa"/>
              <w:bottom w:w="85" w:type="dxa"/>
            </w:tcMar>
            <w:vAlign w:val="center"/>
          </w:tcPr>
          <w:p w14:paraId="0E11C246" w14:textId="77777777" w:rsidR="00C809CE" w:rsidRPr="009C63DE" w:rsidRDefault="00C809CE" w:rsidP="00D964AF">
            <w:pPr>
              <w:pStyle w:val="BodyA"/>
              <w:jc w:val="both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b/>
                <w:sz w:val="20"/>
                <w:szCs w:val="20"/>
              </w:rPr>
              <w:t>Assessor Name</w:t>
            </w:r>
          </w:p>
        </w:tc>
        <w:tc>
          <w:tcPr>
            <w:tcW w:w="1746" w:type="dxa"/>
            <w:vAlign w:val="center"/>
          </w:tcPr>
          <w:p w14:paraId="5A56A2A9" w14:textId="77777777" w:rsidR="00C809CE" w:rsidRPr="009C63DE" w:rsidRDefault="00C809CE" w:rsidP="00D964AF">
            <w:pPr>
              <w:pStyle w:val="BodyA"/>
              <w:jc w:val="both"/>
              <w:rPr>
                <w:rFonts w:cs="Arial"/>
                <w:color w:val="FF0000"/>
                <w:sz w:val="20"/>
              </w:rPr>
            </w:pPr>
            <w:r>
              <w:rPr>
                <w:i/>
                <w:color w:val="7F7F7F" w:themeColor="text1" w:themeTint="80"/>
                <w:sz w:val="20"/>
              </w:rPr>
              <w:t>Insert Name</w:t>
            </w:r>
          </w:p>
        </w:tc>
        <w:tc>
          <w:tcPr>
            <w:tcW w:w="1747" w:type="dxa"/>
            <w:vAlign w:val="center"/>
          </w:tcPr>
          <w:p w14:paraId="48AB262E" w14:textId="77777777" w:rsidR="00C809CE" w:rsidRPr="009C63DE" w:rsidRDefault="00C809CE" w:rsidP="00D964AF">
            <w:pPr>
              <w:pStyle w:val="BodyA"/>
              <w:jc w:val="both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Assessor </w:t>
            </w:r>
            <w:r>
              <w:rPr>
                <w:rFonts w:cs="Arial"/>
                <w:b/>
                <w:sz w:val="20"/>
              </w:rPr>
              <w:t>Signature</w:t>
            </w:r>
          </w:p>
        </w:tc>
        <w:tc>
          <w:tcPr>
            <w:tcW w:w="1746" w:type="dxa"/>
            <w:vAlign w:val="center"/>
          </w:tcPr>
          <w:p w14:paraId="68E4850E" w14:textId="77777777" w:rsidR="00C809CE" w:rsidRPr="009C63DE" w:rsidRDefault="00C809CE" w:rsidP="00D964AF">
            <w:pPr>
              <w:pStyle w:val="BodyA"/>
              <w:jc w:val="both"/>
              <w:rPr>
                <w:rFonts w:cs="Arial"/>
                <w:color w:val="FF0000"/>
                <w:sz w:val="20"/>
              </w:rPr>
            </w:pPr>
            <w:r>
              <w:rPr>
                <w:i/>
                <w:color w:val="7F7F7F" w:themeColor="text1" w:themeTint="80"/>
                <w:sz w:val="20"/>
              </w:rPr>
              <w:t>Insert Signature</w:t>
            </w:r>
          </w:p>
        </w:tc>
        <w:tc>
          <w:tcPr>
            <w:tcW w:w="1746" w:type="dxa"/>
            <w:vAlign w:val="center"/>
          </w:tcPr>
          <w:p w14:paraId="21D15BD4" w14:textId="77777777" w:rsidR="00C809CE" w:rsidRPr="009C63DE" w:rsidRDefault="00C809CE" w:rsidP="00D964AF">
            <w:pPr>
              <w:pStyle w:val="BodyA"/>
              <w:jc w:val="both"/>
              <w:rPr>
                <w:color w:val="FF0000"/>
              </w:rPr>
            </w:pPr>
            <w:r>
              <w:rPr>
                <w:rFonts w:cs="Arial"/>
                <w:b/>
                <w:sz w:val="20"/>
              </w:rPr>
              <w:t>Da</w:t>
            </w:r>
            <w:r w:rsidRPr="00EB78D9">
              <w:rPr>
                <w:rFonts w:cs="Arial"/>
                <w:b/>
                <w:sz w:val="20"/>
              </w:rPr>
              <w:t>te</w:t>
            </w:r>
          </w:p>
        </w:tc>
        <w:tc>
          <w:tcPr>
            <w:tcW w:w="1747" w:type="dxa"/>
            <w:vAlign w:val="center"/>
          </w:tcPr>
          <w:p w14:paraId="77BCA383" w14:textId="77777777" w:rsidR="00C809CE" w:rsidRPr="009C63DE" w:rsidRDefault="00C809CE" w:rsidP="00D964AF">
            <w:pPr>
              <w:pStyle w:val="BodyA"/>
              <w:jc w:val="both"/>
              <w:rPr>
                <w:color w:val="FF0000"/>
              </w:rPr>
            </w:pPr>
            <w:r>
              <w:rPr>
                <w:i/>
                <w:color w:val="7F7F7F" w:themeColor="text1" w:themeTint="80"/>
                <w:sz w:val="20"/>
              </w:rPr>
              <w:t>Insert Date</w:t>
            </w:r>
          </w:p>
        </w:tc>
      </w:tr>
    </w:tbl>
    <w:p w14:paraId="30C3A7EA" w14:textId="77777777" w:rsidR="00C809CE" w:rsidRDefault="00C809CE" w:rsidP="00C809CE">
      <w:pPr>
        <w:rPr>
          <w:rFonts w:cs="Arial"/>
          <w:color w:val="000000" w:themeColor="text1"/>
          <w:szCs w:val="20"/>
          <w:lang w:eastAsia="zh-CN"/>
        </w:rPr>
      </w:pPr>
    </w:p>
    <w:sectPr w:rsidR="00C809CE" w:rsidSect="00553D85">
      <w:pgSz w:w="11906" w:h="16838"/>
      <w:pgMar w:top="1559" w:right="709" w:bottom="567" w:left="709" w:header="425" w:footer="510" w:gutter="0"/>
      <w:pgNumType w:start="1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6DA5F" w14:textId="77777777" w:rsidR="00C26E10" w:rsidRDefault="00C26E10" w:rsidP="008A56A6">
      <w:r>
        <w:separator/>
      </w:r>
    </w:p>
  </w:endnote>
  <w:endnote w:type="continuationSeparator" w:id="0">
    <w:p w14:paraId="59476D0E" w14:textId="77777777" w:rsidR="00C26E10" w:rsidRDefault="00C26E10" w:rsidP="008A5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altName w:val="Yu Gothic"/>
    <w:charset w:val="80"/>
    <w:family w:val="auto"/>
    <w:pitch w:val="variable"/>
    <w:sig w:usb0="E00002FF" w:usb1="7AC7FFFF" w:usb2="00000012" w:usb3="00000000" w:csb0="0002000D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4522D" w14:textId="77777777" w:rsidR="00C26E10" w:rsidRDefault="00C26E10" w:rsidP="008A56A6">
      <w:r>
        <w:separator/>
      </w:r>
    </w:p>
  </w:footnote>
  <w:footnote w:type="continuationSeparator" w:id="0">
    <w:p w14:paraId="0B5424DF" w14:textId="77777777" w:rsidR="00C26E10" w:rsidRDefault="00C26E10" w:rsidP="008A56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E02B8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E0E04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D3DA7"/>
    <w:multiLevelType w:val="hybridMultilevel"/>
    <w:tmpl w:val="C4D2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F3BC6"/>
    <w:multiLevelType w:val="hybridMultilevel"/>
    <w:tmpl w:val="D188D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A1562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95F94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7080B"/>
    <w:multiLevelType w:val="hybridMultilevel"/>
    <w:tmpl w:val="6296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66681"/>
    <w:multiLevelType w:val="hybridMultilevel"/>
    <w:tmpl w:val="897A6F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A7746"/>
    <w:multiLevelType w:val="hybridMultilevel"/>
    <w:tmpl w:val="01DED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04AA9"/>
    <w:multiLevelType w:val="hybridMultilevel"/>
    <w:tmpl w:val="D8027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231EB"/>
    <w:multiLevelType w:val="hybridMultilevel"/>
    <w:tmpl w:val="9DD0A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3CCF"/>
    <w:multiLevelType w:val="hybridMultilevel"/>
    <w:tmpl w:val="44A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F4C37"/>
    <w:multiLevelType w:val="hybridMultilevel"/>
    <w:tmpl w:val="55D0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E7544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6978F6"/>
    <w:multiLevelType w:val="hybridMultilevel"/>
    <w:tmpl w:val="9EBE8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73FE1"/>
    <w:multiLevelType w:val="hybridMultilevel"/>
    <w:tmpl w:val="7360C9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F81938"/>
    <w:multiLevelType w:val="hybridMultilevel"/>
    <w:tmpl w:val="29841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E5B65"/>
    <w:multiLevelType w:val="hybridMultilevel"/>
    <w:tmpl w:val="9A76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92EEDC">
      <w:numFmt w:val="bullet"/>
      <w:lvlText w:val="-"/>
      <w:lvlJc w:val="left"/>
      <w:pPr>
        <w:ind w:left="2880" w:hanging="360"/>
      </w:pPr>
      <w:rPr>
        <w:rFonts w:ascii="Arial" w:eastAsia="SimSun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416AC4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54243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10DB8"/>
    <w:multiLevelType w:val="hybridMultilevel"/>
    <w:tmpl w:val="37809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F02DC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1C5117"/>
    <w:multiLevelType w:val="hybridMultilevel"/>
    <w:tmpl w:val="55D0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91BCB"/>
    <w:multiLevelType w:val="hybridMultilevel"/>
    <w:tmpl w:val="3BC676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90EC8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90512C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CF0613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D877BD"/>
    <w:multiLevelType w:val="hybridMultilevel"/>
    <w:tmpl w:val="091CD6A4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98A5690"/>
    <w:multiLevelType w:val="hybridMultilevel"/>
    <w:tmpl w:val="4F12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647E5F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650EF4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EE74E0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0A1C50"/>
    <w:multiLevelType w:val="hybridMultilevel"/>
    <w:tmpl w:val="C4D2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815840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08721E"/>
    <w:multiLevelType w:val="hybridMultilevel"/>
    <w:tmpl w:val="D8B4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725FFE"/>
    <w:multiLevelType w:val="hybridMultilevel"/>
    <w:tmpl w:val="C4D2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6A072F"/>
    <w:multiLevelType w:val="hybridMultilevel"/>
    <w:tmpl w:val="C4D2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A46D18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893DF5"/>
    <w:multiLevelType w:val="hybridMultilevel"/>
    <w:tmpl w:val="7DB06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2"/>
  </w:num>
  <w:num w:numId="4">
    <w:abstractNumId w:val="0"/>
  </w:num>
  <w:num w:numId="5">
    <w:abstractNumId w:val="35"/>
  </w:num>
  <w:num w:numId="6">
    <w:abstractNumId w:val="1"/>
  </w:num>
  <w:num w:numId="7">
    <w:abstractNumId w:val="9"/>
  </w:num>
  <w:num w:numId="8">
    <w:abstractNumId w:val="4"/>
  </w:num>
  <w:num w:numId="9">
    <w:abstractNumId w:val="36"/>
  </w:num>
  <w:num w:numId="10">
    <w:abstractNumId w:val="19"/>
  </w:num>
  <w:num w:numId="11">
    <w:abstractNumId w:val="11"/>
  </w:num>
  <w:num w:numId="12">
    <w:abstractNumId w:val="16"/>
  </w:num>
  <w:num w:numId="13">
    <w:abstractNumId w:val="28"/>
  </w:num>
  <w:num w:numId="14">
    <w:abstractNumId w:val="6"/>
  </w:num>
  <w:num w:numId="15">
    <w:abstractNumId w:val="14"/>
  </w:num>
  <w:num w:numId="16">
    <w:abstractNumId w:val="13"/>
  </w:num>
  <w:num w:numId="17">
    <w:abstractNumId w:val="38"/>
  </w:num>
  <w:num w:numId="18">
    <w:abstractNumId w:val="20"/>
  </w:num>
  <w:num w:numId="19">
    <w:abstractNumId w:val="10"/>
  </w:num>
  <w:num w:numId="20">
    <w:abstractNumId w:val="37"/>
  </w:num>
  <w:num w:numId="21">
    <w:abstractNumId w:val="18"/>
  </w:num>
  <w:num w:numId="22">
    <w:abstractNumId w:val="34"/>
  </w:num>
  <w:num w:numId="23">
    <w:abstractNumId w:val="3"/>
  </w:num>
  <w:num w:numId="24">
    <w:abstractNumId w:val="8"/>
  </w:num>
  <w:num w:numId="25">
    <w:abstractNumId w:val="33"/>
  </w:num>
  <w:num w:numId="26">
    <w:abstractNumId w:val="24"/>
  </w:num>
  <w:num w:numId="27">
    <w:abstractNumId w:val="21"/>
  </w:num>
  <w:num w:numId="28">
    <w:abstractNumId w:val="30"/>
  </w:num>
  <w:num w:numId="29">
    <w:abstractNumId w:val="32"/>
  </w:num>
  <w:num w:numId="30">
    <w:abstractNumId w:val="26"/>
  </w:num>
  <w:num w:numId="31">
    <w:abstractNumId w:val="12"/>
  </w:num>
  <w:num w:numId="32">
    <w:abstractNumId w:val="5"/>
  </w:num>
  <w:num w:numId="33">
    <w:abstractNumId w:val="2"/>
  </w:num>
  <w:num w:numId="34">
    <w:abstractNumId w:val="25"/>
  </w:num>
  <w:num w:numId="35">
    <w:abstractNumId w:val="29"/>
  </w:num>
  <w:num w:numId="36">
    <w:abstractNumId w:val="31"/>
  </w:num>
  <w:num w:numId="37">
    <w:abstractNumId w:val="23"/>
  </w:num>
  <w:num w:numId="38">
    <w:abstractNumId w:val="7"/>
  </w:num>
  <w:num w:numId="39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attachedTemplate r:id="rId1"/>
  <w:stylePaneSortMethod w:val="0000"/>
  <w:documentProtection w:edit="trackedChanges" w:enforcement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950"/>
    <w:rsid w:val="00000139"/>
    <w:rsid w:val="000018ED"/>
    <w:rsid w:val="0000284D"/>
    <w:rsid w:val="0000557E"/>
    <w:rsid w:val="00006497"/>
    <w:rsid w:val="000069DF"/>
    <w:rsid w:val="00010163"/>
    <w:rsid w:val="0001028C"/>
    <w:rsid w:val="0001079E"/>
    <w:rsid w:val="000107A4"/>
    <w:rsid w:val="000107C1"/>
    <w:rsid w:val="00011060"/>
    <w:rsid w:val="00012185"/>
    <w:rsid w:val="000124DE"/>
    <w:rsid w:val="00013C8A"/>
    <w:rsid w:val="00016094"/>
    <w:rsid w:val="00016588"/>
    <w:rsid w:val="0002086E"/>
    <w:rsid w:val="00020D71"/>
    <w:rsid w:val="00021B56"/>
    <w:rsid w:val="000222FB"/>
    <w:rsid w:val="0002240B"/>
    <w:rsid w:val="00022EE7"/>
    <w:rsid w:val="000251DE"/>
    <w:rsid w:val="00026048"/>
    <w:rsid w:val="0003081E"/>
    <w:rsid w:val="00030A72"/>
    <w:rsid w:val="00032718"/>
    <w:rsid w:val="000353E5"/>
    <w:rsid w:val="000363C4"/>
    <w:rsid w:val="0003681C"/>
    <w:rsid w:val="0004047A"/>
    <w:rsid w:val="00040F60"/>
    <w:rsid w:val="00041428"/>
    <w:rsid w:val="00042C16"/>
    <w:rsid w:val="00042E4B"/>
    <w:rsid w:val="000438A4"/>
    <w:rsid w:val="00045B4B"/>
    <w:rsid w:val="00045C40"/>
    <w:rsid w:val="0004618D"/>
    <w:rsid w:val="00046334"/>
    <w:rsid w:val="000467A7"/>
    <w:rsid w:val="00046FE3"/>
    <w:rsid w:val="000505DD"/>
    <w:rsid w:val="00052248"/>
    <w:rsid w:val="00052C13"/>
    <w:rsid w:val="00053044"/>
    <w:rsid w:val="000533E6"/>
    <w:rsid w:val="00054FD4"/>
    <w:rsid w:val="000551B5"/>
    <w:rsid w:val="000557AA"/>
    <w:rsid w:val="00055960"/>
    <w:rsid w:val="0005671B"/>
    <w:rsid w:val="00056A0F"/>
    <w:rsid w:val="000619F2"/>
    <w:rsid w:val="0006546F"/>
    <w:rsid w:val="00065FC9"/>
    <w:rsid w:val="00067285"/>
    <w:rsid w:val="000718D3"/>
    <w:rsid w:val="00071C2F"/>
    <w:rsid w:val="00072349"/>
    <w:rsid w:val="0007291F"/>
    <w:rsid w:val="00073E48"/>
    <w:rsid w:val="00075120"/>
    <w:rsid w:val="00075953"/>
    <w:rsid w:val="00075D04"/>
    <w:rsid w:val="00076694"/>
    <w:rsid w:val="00076D37"/>
    <w:rsid w:val="00080997"/>
    <w:rsid w:val="0008100F"/>
    <w:rsid w:val="00081E44"/>
    <w:rsid w:val="00082000"/>
    <w:rsid w:val="00082C56"/>
    <w:rsid w:val="000833CC"/>
    <w:rsid w:val="000851C1"/>
    <w:rsid w:val="000851C8"/>
    <w:rsid w:val="00085939"/>
    <w:rsid w:val="0008751F"/>
    <w:rsid w:val="00090415"/>
    <w:rsid w:val="0009091D"/>
    <w:rsid w:val="00090CF3"/>
    <w:rsid w:val="00091492"/>
    <w:rsid w:val="00092248"/>
    <w:rsid w:val="000924AF"/>
    <w:rsid w:val="0009494D"/>
    <w:rsid w:val="000953BC"/>
    <w:rsid w:val="00095F60"/>
    <w:rsid w:val="000964D5"/>
    <w:rsid w:val="00096E22"/>
    <w:rsid w:val="00097465"/>
    <w:rsid w:val="000977C5"/>
    <w:rsid w:val="000A0C77"/>
    <w:rsid w:val="000A2AA2"/>
    <w:rsid w:val="000A2F5A"/>
    <w:rsid w:val="000A37F5"/>
    <w:rsid w:val="000A3CEA"/>
    <w:rsid w:val="000A4217"/>
    <w:rsid w:val="000A4247"/>
    <w:rsid w:val="000A45ED"/>
    <w:rsid w:val="000A5819"/>
    <w:rsid w:val="000A5C59"/>
    <w:rsid w:val="000A6A5D"/>
    <w:rsid w:val="000A6ABF"/>
    <w:rsid w:val="000A75E7"/>
    <w:rsid w:val="000B1CBE"/>
    <w:rsid w:val="000B2B39"/>
    <w:rsid w:val="000B2FC1"/>
    <w:rsid w:val="000B3629"/>
    <w:rsid w:val="000B410E"/>
    <w:rsid w:val="000B43F4"/>
    <w:rsid w:val="000B530F"/>
    <w:rsid w:val="000B5B21"/>
    <w:rsid w:val="000B628D"/>
    <w:rsid w:val="000B650D"/>
    <w:rsid w:val="000B66AB"/>
    <w:rsid w:val="000B6E05"/>
    <w:rsid w:val="000B77EC"/>
    <w:rsid w:val="000C180E"/>
    <w:rsid w:val="000C2260"/>
    <w:rsid w:val="000C267F"/>
    <w:rsid w:val="000C2E1B"/>
    <w:rsid w:val="000C339B"/>
    <w:rsid w:val="000C3CCA"/>
    <w:rsid w:val="000C407C"/>
    <w:rsid w:val="000C7FF6"/>
    <w:rsid w:val="000D2757"/>
    <w:rsid w:val="000D33B0"/>
    <w:rsid w:val="000D389E"/>
    <w:rsid w:val="000D5469"/>
    <w:rsid w:val="000D62B1"/>
    <w:rsid w:val="000D6667"/>
    <w:rsid w:val="000D6C46"/>
    <w:rsid w:val="000D71DB"/>
    <w:rsid w:val="000D7D4C"/>
    <w:rsid w:val="000E008A"/>
    <w:rsid w:val="000E01FB"/>
    <w:rsid w:val="000E08B8"/>
    <w:rsid w:val="000E2257"/>
    <w:rsid w:val="000E3EF3"/>
    <w:rsid w:val="000E7103"/>
    <w:rsid w:val="000E7362"/>
    <w:rsid w:val="000E78B9"/>
    <w:rsid w:val="000E7EF7"/>
    <w:rsid w:val="000F1364"/>
    <w:rsid w:val="000F26E9"/>
    <w:rsid w:val="000F378E"/>
    <w:rsid w:val="000F3AF0"/>
    <w:rsid w:val="000F4E28"/>
    <w:rsid w:val="000F55CE"/>
    <w:rsid w:val="00100317"/>
    <w:rsid w:val="001013FA"/>
    <w:rsid w:val="001015EA"/>
    <w:rsid w:val="00101873"/>
    <w:rsid w:val="001029F3"/>
    <w:rsid w:val="001056D7"/>
    <w:rsid w:val="00107EE9"/>
    <w:rsid w:val="001103AC"/>
    <w:rsid w:val="001103F1"/>
    <w:rsid w:val="00110638"/>
    <w:rsid w:val="00110C25"/>
    <w:rsid w:val="001169FE"/>
    <w:rsid w:val="00117996"/>
    <w:rsid w:val="001200F9"/>
    <w:rsid w:val="001203EB"/>
    <w:rsid w:val="0012099B"/>
    <w:rsid w:val="00120E2C"/>
    <w:rsid w:val="00123668"/>
    <w:rsid w:val="00124BB3"/>
    <w:rsid w:val="001308C4"/>
    <w:rsid w:val="00130C54"/>
    <w:rsid w:val="00131D3E"/>
    <w:rsid w:val="00133104"/>
    <w:rsid w:val="001348B4"/>
    <w:rsid w:val="00134FC9"/>
    <w:rsid w:val="0013564C"/>
    <w:rsid w:val="001357AE"/>
    <w:rsid w:val="00137631"/>
    <w:rsid w:val="00140D10"/>
    <w:rsid w:val="00143923"/>
    <w:rsid w:val="00143EB9"/>
    <w:rsid w:val="00144A91"/>
    <w:rsid w:val="00144FAF"/>
    <w:rsid w:val="00145E33"/>
    <w:rsid w:val="00145E8A"/>
    <w:rsid w:val="00147063"/>
    <w:rsid w:val="0015056F"/>
    <w:rsid w:val="00152589"/>
    <w:rsid w:val="00154013"/>
    <w:rsid w:val="00154A5D"/>
    <w:rsid w:val="00155E3B"/>
    <w:rsid w:val="00155E3D"/>
    <w:rsid w:val="00156989"/>
    <w:rsid w:val="00156FA5"/>
    <w:rsid w:val="00157CA7"/>
    <w:rsid w:val="00157E42"/>
    <w:rsid w:val="00157F6C"/>
    <w:rsid w:val="00163F6C"/>
    <w:rsid w:val="0016521A"/>
    <w:rsid w:val="00166304"/>
    <w:rsid w:val="00166E73"/>
    <w:rsid w:val="00167012"/>
    <w:rsid w:val="00167D75"/>
    <w:rsid w:val="001709D9"/>
    <w:rsid w:val="0017124E"/>
    <w:rsid w:val="00171E4D"/>
    <w:rsid w:val="001737CE"/>
    <w:rsid w:val="00173F72"/>
    <w:rsid w:val="001763D3"/>
    <w:rsid w:val="00180BAD"/>
    <w:rsid w:val="00180CBB"/>
    <w:rsid w:val="00182CF3"/>
    <w:rsid w:val="00182E73"/>
    <w:rsid w:val="00184168"/>
    <w:rsid w:val="0018513A"/>
    <w:rsid w:val="001866A7"/>
    <w:rsid w:val="001877DF"/>
    <w:rsid w:val="0018791B"/>
    <w:rsid w:val="00187E18"/>
    <w:rsid w:val="001913D8"/>
    <w:rsid w:val="00191424"/>
    <w:rsid w:val="001914D4"/>
    <w:rsid w:val="0019193C"/>
    <w:rsid w:val="00197C0D"/>
    <w:rsid w:val="00197F17"/>
    <w:rsid w:val="001A0577"/>
    <w:rsid w:val="001A2D04"/>
    <w:rsid w:val="001A2D22"/>
    <w:rsid w:val="001A3A03"/>
    <w:rsid w:val="001A4BAA"/>
    <w:rsid w:val="001A5FFD"/>
    <w:rsid w:val="001A63D3"/>
    <w:rsid w:val="001A7F52"/>
    <w:rsid w:val="001B1E74"/>
    <w:rsid w:val="001B23FB"/>
    <w:rsid w:val="001B258C"/>
    <w:rsid w:val="001B5885"/>
    <w:rsid w:val="001B622A"/>
    <w:rsid w:val="001B68BB"/>
    <w:rsid w:val="001B6DDC"/>
    <w:rsid w:val="001C208D"/>
    <w:rsid w:val="001C325A"/>
    <w:rsid w:val="001C39A1"/>
    <w:rsid w:val="001C3E15"/>
    <w:rsid w:val="001C4C5C"/>
    <w:rsid w:val="001C4E7F"/>
    <w:rsid w:val="001C6B0A"/>
    <w:rsid w:val="001C794D"/>
    <w:rsid w:val="001D096A"/>
    <w:rsid w:val="001D1049"/>
    <w:rsid w:val="001D1221"/>
    <w:rsid w:val="001D132A"/>
    <w:rsid w:val="001D14B5"/>
    <w:rsid w:val="001D14D3"/>
    <w:rsid w:val="001D2186"/>
    <w:rsid w:val="001D4356"/>
    <w:rsid w:val="001D65E4"/>
    <w:rsid w:val="001D748F"/>
    <w:rsid w:val="001E1092"/>
    <w:rsid w:val="001E3B63"/>
    <w:rsid w:val="001E5081"/>
    <w:rsid w:val="001E5F6E"/>
    <w:rsid w:val="001E6617"/>
    <w:rsid w:val="001E7336"/>
    <w:rsid w:val="001E73EA"/>
    <w:rsid w:val="001E7BD9"/>
    <w:rsid w:val="001F0FB4"/>
    <w:rsid w:val="001F1567"/>
    <w:rsid w:val="001F4D0E"/>
    <w:rsid w:val="001F5F51"/>
    <w:rsid w:val="0020019B"/>
    <w:rsid w:val="00202D68"/>
    <w:rsid w:val="00202FB0"/>
    <w:rsid w:val="00204F7D"/>
    <w:rsid w:val="00206411"/>
    <w:rsid w:val="00207904"/>
    <w:rsid w:val="00207AE5"/>
    <w:rsid w:val="00210598"/>
    <w:rsid w:val="00210C59"/>
    <w:rsid w:val="00210FCD"/>
    <w:rsid w:val="0021127E"/>
    <w:rsid w:val="00211C41"/>
    <w:rsid w:val="00211DA4"/>
    <w:rsid w:val="002141BE"/>
    <w:rsid w:val="002149EB"/>
    <w:rsid w:val="00215F8B"/>
    <w:rsid w:val="00216552"/>
    <w:rsid w:val="00220542"/>
    <w:rsid w:val="00220D29"/>
    <w:rsid w:val="0022116F"/>
    <w:rsid w:val="00222AFC"/>
    <w:rsid w:val="00225177"/>
    <w:rsid w:val="002275C4"/>
    <w:rsid w:val="002300DB"/>
    <w:rsid w:val="00232C10"/>
    <w:rsid w:val="00234E85"/>
    <w:rsid w:val="0023550F"/>
    <w:rsid w:val="00235960"/>
    <w:rsid w:val="0023618C"/>
    <w:rsid w:val="00237A87"/>
    <w:rsid w:val="002402AD"/>
    <w:rsid w:val="00240BA0"/>
    <w:rsid w:val="00241CA1"/>
    <w:rsid w:val="00243ABC"/>
    <w:rsid w:val="00243CE3"/>
    <w:rsid w:val="00244482"/>
    <w:rsid w:val="00247B63"/>
    <w:rsid w:val="002505D1"/>
    <w:rsid w:val="00250D38"/>
    <w:rsid w:val="002529E7"/>
    <w:rsid w:val="00254D95"/>
    <w:rsid w:val="00255109"/>
    <w:rsid w:val="00256EAA"/>
    <w:rsid w:val="002619F2"/>
    <w:rsid w:val="002620DA"/>
    <w:rsid w:val="00262AF6"/>
    <w:rsid w:val="00263650"/>
    <w:rsid w:val="0026537A"/>
    <w:rsid w:val="00265E04"/>
    <w:rsid w:val="00266391"/>
    <w:rsid w:val="00266449"/>
    <w:rsid w:val="002709F0"/>
    <w:rsid w:val="00271A47"/>
    <w:rsid w:val="00271AE5"/>
    <w:rsid w:val="00272AB8"/>
    <w:rsid w:val="00272FBC"/>
    <w:rsid w:val="002738CF"/>
    <w:rsid w:val="00274632"/>
    <w:rsid w:val="00274AAB"/>
    <w:rsid w:val="00274B54"/>
    <w:rsid w:val="00277912"/>
    <w:rsid w:val="0028084D"/>
    <w:rsid w:val="00280AEA"/>
    <w:rsid w:val="00281043"/>
    <w:rsid w:val="002816F5"/>
    <w:rsid w:val="00282857"/>
    <w:rsid w:val="00284F30"/>
    <w:rsid w:val="00285FED"/>
    <w:rsid w:val="0028606B"/>
    <w:rsid w:val="00287775"/>
    <w:rsid w:val="002902C5"/>
    <w:rsid w:val="002912C9"/>
    <w:rsid w:val="00291600"/>
    <w:rsid w:val="0029175F"/>
    <w:rsid w:val="00292703"/>
    <w:rsid w:val="00293079"/>
    <w:rsid w:val="002930AE"/>
    <w:rsid w:val="00293268"/>
    <w:rsid w:val="00293376"/>
    <w:rsid w:val="00293D4A"/>
    <w:rsid w:val="00294C30"/>
    <w:rsid w:val="00294DB2"/>
    <w:rsid w:val="002A28F5"/>
    <w:rsid w:val="002A383B"/>
    <w:rsid w:val="002A3B13"/>
    <w:rsid w:val="002A4A21"/>
    <w:rsid w:val="002A69F0"/>
    <w:rsid w:val="002A6C79"/>
    <w:rsid w:val="002B0FE5"/>
    <w:rsid w:val="002B14B7"/>
    <w:rsid w:val="002B40B6"/>
    <w:rsid w:val="002B6401"/>
    <w:rsid w:val="002B6560"/>
    <w:rsid w:val="002B66AE"/>
    <w:rsid w:val="002B6B26"/>
    <w:rsid w:val="002B6F91"/>
    <w:rsid w:val="002B6FC9"/>
    <w:rsid w:val="002B72D4"/>
    <w:rsid w:val="002B746B"/>
    <w:rsid w:val="002C0DED"/>
    <w:rsid w:val="002C14D8"/>
    <w:rsid w:val="002C1D14"/>
    <w:rsid w:val="002C2037"/>
    <w:rsid w:val="002C3B0A"/>
    <w:rsid w:val="002C416D"/>
    <w:rsid w:val="002C5FDF"/>
    <w:rsid w:val="002C69BE"/>
    <w:rsid w:val="002C6DA7"/>
    <w:rsid w:val="002C7E8A"/>
    <w:rsid w:val="002D053C"/>
    <w:rsid w:val="002D1061"/>
    <w:rsid w:val="002D2975"/>
    <w:rsid w:val="002D2DC4"/>
    <w:rsid w:val="002D34DE"/>
    <w:rsid w:val="002D5412"/>
    <w:rsid w:val="002D5A85"/>
    <w:rsid w:val="002E0EE7"/>
    <w:rsid w:val="002E1730"/>
    <w:rsid w:val="002E18B4"/>
    <w:rsid w:val="002E44E3"/>
    <w:rsid w:val="002E5203"/>
    <w:rsid w:val="002E61D7"/>
    <w:rsid w:val="002E6986"/>
    <w:rsid w:val="002F08D4"/>
    <w:rsid w:val="002F3FD8"/>
    <w:rsid w:val="002F64E1"/>
    <w:rsid w:val="002F6824"/>
    <w:rsid w:val="002F75D1"/>
    <w:rsid w:val="002F765D"/>
    <w:rsid w:val="00302279"/>
    <w:rsid w:val="0030276B"/>
    <w:rsid w:val="00302ABD"/>
    <w:rsid w:val="00302F73"/>
    <w:rsid w:val="00304026"/>
    <w:rsid w:val="003049C9"/>
    <w:rsid w:val="00306841"/>
    <w:rsid w:val="00306A82"/>
    <w:rsid w:val="00307195"/>
    <w:rsid w:val="003073C6"/>
    <w:rsid w:val="003079FE"/>
    <w:rsid w:val="00310747"/>
    <w:rsid w:val="003119C4"/>
    <w:rsid w:val="00313DFC"/>
    <w:rsid w:val="0031490D"/>
    <w:rsid w:val="0031491D"/>
    <w:rsid w:val="00314FD9"/>
    <w:rsid w:val="0031629D"/>
    <w:rsid w:val="00316480"/>
    <w:rsid w:val="0031696D"/>
    <w:rsid w:val="00317529"/>
    <w:rsid w:val="00317B85"/>
    <w:rsid w:val="00317C89"/>
    <w:rsid w:val="00320F2C"/>
    <w:rsid w:val="00322ABD"/>
    <w:rsid w:val="00322B65"/>
    <w:rsid w:val="0032599D"/>
    <w:rsid w:val="00325D01"/>
    <w:rsid w:val="0032639D"/>
    <w:rsid w:val="00326CF5"/>
    <w:rsid w:val="00330B59"/>
    <w:rsid w:val="00330C02"/>
    <w:rsid w:val="003312FE"/>
    <w:rsid w:val="003314AF"/>
    <w:rsid w:val="00331E31"/>
    <w:rsid w:val="00331E6D"/>
    <w:rsid w:val="003336E9"/>
    <w:rsid w:val="00335B83"/>
    <w:rsid w:val="0033726A"/>
    <w:rsid w:val="00337388"/>
    <w:rsid w:val="00342806"/>
    <w:rsid w:val="00344976"/>
    <w:rsid w:val="00344991"/>
    <w:rsid w:val="0034610C"/>
    <w:rsid w:val="00346884"/>
    <w:rsid w:val="00350076"/>
    <w:rsid w:val="003500FF"/>
    <w:rsid w:val="00350CEA"/>
    <w:rsid w:val="00351992"/>
    <w:rsid w:val="00351AC1"/>
    <w:rsid w:val="00355294"/>
    <w:rsid w:val="00355349"/>
    <w:rsid w:val="0036192B"/>
    <w:rsid w:val="00361C93"/>
    <w:rsid w:val="0036515F"/>
    <w:rsid w:val="0036525D"/>
    <w:rsid w:val="003652C4"/>
    <w:rsid w:val="00367071"/>
    <w:rsid w:val="00367151"/>
    <w:rsid w:val="0036745E"/>
    <w:rsid w:val="00367C37"/>
    <w:rsid w:val="00370DC5"/>
    <w:rsid w:val="00372F44"/>
    <w:rsid w:val="003744EB"/>
    <w:rsid w:val="00374570"/>
    <w:rsid w:val="003754C1"/>
    <w:rsid w:val="003755F3"/>
    <w:rsid w:val="00375EB0"/>
    <w:rsid w:val="00376139"/>
    <w:rsid w:val="003764E0"/>
    <w:rsid w:val="003802B5"/>
    <w:rsid w:val="00380A7C"/>
    <w:rsid w:val="00381738"/>
    <w:rsid w:val="003829F7"/>
    <w:rsid w:val="00383F00"/>
    <w:rsid w:val="003842A2"/>
    <w:rsid w:val="003856CA"/>
    <w:rsid w:val="003865A7"/>
    <w:rsid w:val="0038680D"/>
    <w:rsid w:val="00387804"/>
    <w:rsid w:val="00387DF0"/>
    <w:rsid w:val="003904A9"/>
    <w:rsid w:val="00390A19"/>
    <w:rsid w:val="00390E30"/>
    <w:rsid w:val="00391129"/>
    <w:rsid w:val="00391DFD"/>
    <w:rsid w:val="00392460"/>
    <w:rsid w:val="00394086"/>
    <w:rsid w:val="0039412A"/>
    <w:rsid w:val="003947A7"/>
    <w:rsid w:val="0039524B"/>
    <w:rsid w:val="003A0F85"/>
    <w:rsid w:val="003A151C"/>
    <w:rsid w:val="003A2860"/>
    <w:rsid w:val="003A2A37"/>
    <w:rsid w:val="003A4B8C"/>
    <w:rsid w:val="003A4EF2"/>
    <w:rsid w:val="003B00E2"/>
    <w:rsid w:val="003B0867"/>
    <w:rsid w:val="003B2B77"/>
    <w:rsid w:val="003B2B90"/>
    <w:rsid w:val="003B2C77"/>
    <w:rsid w:val="003B452F"/>
    <w:rsid w:val="003B4B69"/>
    <w:rsid w:val="003B6912"/>
    <w:rsid w:val="003C01D9"/>
    <w:rsid w:val="003C196C"/>
    <w:rsid w:val="003C29A6"/>
    <w:rsid w:val="003C59E7"/>
    <w:rsid w:val="003C5F13"/>
    <w:rsid w:val="003C6CB6"/>
    <w:rsid w:val="003C704E"/>
    <w:rsid w:val="003C7936"/>
    <w:rsid w:val="003C7E44"/>
    <w:rsid w:val="003D0B36"/>
    <w:rsid w:val="003D210D"/>
    <w:rsid w:val="003D2DE5"/>
    <w:rsid w:val="003D53A9"/>
    <w:rsid w:val="003D6187"/>
    <w:rsid w:val="003D7883"/>
    <w:rsid w:val="003E02FB"/>
    <w:rsid w:val="003E04C8"/>
    <w:rsid w:val="003E33BB"/>
    <w:rsid w:val="003E4508"/>
    <w:rsid w:val="003E53EE"/>
    <w:rsid w:val="003E58B8"/>
    <w:rsid w:val="003E649D"/>
    <w:rsid w:val="003E6F4E"/>
    <w:rsid w:val="003E77DE"/>
    <w:rsid w:val="003F004A"/>
    <w:rsid w:val="003F1FA8"/>
    <w:rsid w:val="003F28AF"/>
    <w:rsid w:val="003F42ED"/>
    <w:rsid w:val="003F46B0"/>
    <w:rsid w:val="003F61A9"/>
    <w:rsid w:val="003F6BD6"/>
    <w:rsid w:val="003F72DC"/>
    <w:rsid w:val="0040183A"/>
    <w:rsid w:val="00402C17"/>
    <w:rsid w:val="00402C85"/>
    <w:rsid w:val="00402E71"/>
    <w:rsid w:val="00404105"/>
    <w:rsid w:val="00404D1A"/>
    <w:rsid w:val="00406FAB"/>
    <w:rsid w:val="004078E1"/>
    <w:rsid w:val="0041119E"/>
    <w:rsid w:val="004155C0"/>
    <w:rsid w:val="00415C90"/>
    <w:rsid w:val="004167BA"/>
    <w:rsid w:val="00417574"/>
    <w:rsid w:val="004177BC"/>
    <w:rsid w:val="0042022A"/>
    <w:rsid w:val="00420CC4"/>
    <w:rsid w:val="00421FBD"/>
    <w:rsid w:val="00423285"/>
    <w:rsid w:val="00423D61"/>
    <w:rsid w:val="00424E56"/>
    <w:rsid w:val="00424ECA"/>
    <w:rsid w:val="004270C3"/>
    <w:rsid w:val="00427E73"/>
    <w:rsid w:val="004309B0"/>
    <w:rsid w:val="00432548"/>
    <w:rsid w:val="00433398"/>
    <w:rsid w:val="00433B74"/>
    <w:rsid w:val="00433D9A"/>
    <w:rsid w:val="00435A2E"/>
    <w:rsid w:val="004360F0"/>
    <w:rsid w:val="004375FF"/>
    <w:rsid w:val="004401DC"/>
    <w:rsid w:val="00440B98"/>
    <w:rsid w:val="00440D1D"/>
    <w:rsid w:val="004426FB"/>
    <w:rsid w:val="00442F52"/>
    <w:rsid w:val="004432D4"/>
    <w:rsid w:val="00444219"/>
    <w:rsid w:val="004454DF"/>
    <w:rsid w:val="00445933"/>
    <w:rsid w:val="00446D4A"/>
    <w:rsid w:val="0044777D"/>
    <w:rsid w:val="00447882"/>
    <w:rsid w:val="004506D6"/>
    <w:rsid w:val="00451C6D"/>
    <w:rsid w:val="00452842"/>
    <w:rsid w:val="00452EB4"/>
    <w:rsid w:val="00453FB9"/>
    <w:rsid w:val="00456CB3"/>
    <w:rsid w:val="00456CC0"/>
    <w:rsid w:val="00457537"/>
    <w:rsid w:val="004633C1"/>
    <w:rsid w:val="004669D6"/>
    <w:rsid w:val="00466B86"/>
    <w:rsid w:val="00466E9D"/>
    <w:rsid w:val="004679F7"/>
    <w:rsid w:val="00467ECF"/>
    <w:rsid w:val="0047048D"/>
    <w:rsid w:val="00474969"/>
    <w:rsid w:val="004766CB"/>
    <w:rsid w:val="00477293"/>
    <w:rsid w:val="00481511"/>
    <w:rsid w:val="00482CF2"/>
    <w:rsid w:val="00483BB3"/>
    <w:rsid w:val="00484498"/>
    <w:rsid w:val="004845EB"/>
    <w:rsid w:val="00487A74"/>
    <w:rsid w:val="00491D48"/>
    <w:rsid w:val="004920C2"/>
    <w:rsid w:val="004939BF"/>
    <w:rsid w:val="00495043"/>
    <w:rsid w:val="00495B62"/>
    <w:rsid w:val="004966B9"/>
    <w:rsid w:val="00496FEC"/>
    <w:rsid w:val="004975AC"/>
    <w:rsid w:val="004979EC"/>
    <w:rsid w:val="004A00E9"/>
    <w:rsid w:val="004A0AF1"/>
    <w:rsid w:val="004A0D7C"/>
    <w:rsid w:val="004A22A7"/>
    <w:rsid w:val="004A2EE4"/>
    <w:rsid w:val="004A34BA"/>
    <w:rsid w:val="004A3883"/>
    <w:rsid w:val="004A52D1"/>
    <w:rsid w:val="004A551A"/>
    <w:rsid w:val="004A596E"/>
    <w:rsid w:val="004A613D"/>
    <w:rsid w:val="004B097A"/>
    <w:rsid w:val="004B146A"/>
    <w:rsid w:val="004B28B2"/>
    <w:rsid w:val="004B3579"/>
    <w:rsid w:val="004B3A30"/>
    <w:rsid w:val="004B50C9"/>
    <w:rsid w:val="004B53C5"/>
    <w:rsid w:val="004B685F"/>
    <w:rsid w:val="004B70F0"/>
    <w:rsid w:val="004B73F3"/>
    <w:rsid w:val="004B7FCD"/>
    <w:rsid w:val="004C055B"/>
    <w:rsid w:val="004C0A6B"/>
    <w:rsid w:val="004C0AA3"/>
    <w:rsid w:val="004C0FE1"/>
    <w:rsid w:val="004C195D"/>
    <w:rsid w:val="004C2B54"/>
    <w:rsid w:val="004C507E"/>
    <w:rsid w:val="004C5A50"/>
    <w:rsid w:val="004C7DFF"/>
    <w:rsid w:val="004D034B"/>
    <w:rsid w:val="004D0894"/>
    <w:rsid w:val="004D1F25"/>
    <w:rsid w:val="004D6498"/>
    <w:rsid w:val="004D6499"/>
    <w:rsid w:val="004E06D6"/>
    <w:rsid w:val="004E0B59"/>
    <w:rsid w:val="004E26BB"/>
    <w:rsid w:val="004E2F42"/>
    <w:rsid w:val="004E606D"/>
    <w:rsid w:val="004E61ED"/>
    <w:rsid w:val="004E66CC"/>
    <w:rsid w:val="004E7F9C"/>
    <w:rsid w:val="004F00D0"/>
    <w:rsid w:val="004F1586"/>
    <w:rsid w:val="004F1E9F"/>
    <w:rsid w:val="004F2ED9"/>
    <w:rsid w:val="004F379A"/>
    <w:rsid w:val="004F37F7"/>
    <w:rsid w:val="004F3CC2"/>
    <w:rsid w:val="004F6008"/>
    <w:rsid w:val="004F689F"/>
    <w:rsid w:val="004F7602"/>
    <w:rsid w:val="00500F88"/>
    <w:rsid w:val="00501A39"/>
    <w:rsid w:val="00502D33"/>
    <w:rsid w:val="00505C5C"/>
    <w:rsid w:val="00505C72"/>
    <w:rsid w:val="005104C0"/>
    <w:rsid w:val="0051135B"/>
    <w:rsid w:val="00512E29"/>
    <w:rsid w:val="00513D90"/>
    <w:rsid w:val="005175A6"/>
    <w:rsid w:val="00522B8D"/>
    <w:rsid w:val="0052303B"/>
    <w:rsid w:val="00524EB4"/>
    <w:rsid w:val="005255AC"/>
    <w:rsid w:val="005268B1"/>
    <w:rsid w:val="00526B17"/>
    <w:rsid w:val="0052737B"/>
    <w:rsid w:val="0052744B"/>
    <w:rsid w:val="00527B53"/>
    <w:rsid w:val="00530389"/>
    <w:rsid w:val="00530596"/>
    <w:rsid w:val="00530C0E"/>
    <w:rsid w:val="00531D08"/>
    <w:rsid w:val="00532383"/>
    <w:rsid w:val="00532CAB"/>
    <w:rsid w:val="00533C9C"/>
    <w:rsid w:val="00533EF0"/>
    <w:rsid w:val="00536A0B"/>
    <w:rsid w:val="00536D9E"/>
    <w:rsid w:val="00540267"/>
    <w:rsid w:val="00541C74"/>
    <w:rsid w:val="005421C0"/>
    <w:rsid w:val="00545367"/>
    <w:rsid w:val="005469F3"/>
    <w:rsid w:val="005477A9"/>
    <w:rsid w:val="00547A09"/>
    <w:rsid w:val="00550C73"/>
    <w:rsid w:val="00550FE0"/>
    <w:rsid w:val="00551280"/>
    <w:rsid w:val="00553D85"/>
    <w:rsid w:val="00553F78"/>
    <w:rsid w:val="00554306"/>
    <w:rsid w:val="005554EA"/>
    <w:rsid w:val="005568A9"/>
    <w:rsid w:val="00561344"/>
    <w:rsid w:val="00561691"/>
    <w:rsid w:val="00563966"/>
    <w:rsid w:val="00563BDB"/>
    <w:rsid w:val="0056442A"/>
    <w:rsid w:val="005653C8"/>
    <w:rsid w:val="00565E17"/>
    <w:rsid w:val="005673EE"/>
    <w:rsid w:val="0057094F"/>
    <w:rsid w:val="00570E9E"/>
    <w:rsid w:val="00571472"/>
    <w:rsid w:val="00571979"/>
    <w:rsid w:val="005730BD"/>
    <w:rsid w:val="00575B8D"/>
    <w:rsid w:val="00575FD7"/>
    <w:rsid w:val="00576C5B"/>
    <w:rsid w:val="0057792C"/>
    <w:rsid w:val="00580DF1"/>
    <w:rsid w:val="005829E2"/>
    <w:rsid w:val="00583304"/>
    <w:rsid w:val="00583BDF"/>
    <w:rsid w:val="00584EB3"/>
    <w:rsid w:val="00584F60"/>
    <w:rsid w:val="005851AF"/>
    <w:rsid w:val="0058661F"/>
    <w:rsid w:val="0058673F"/>
    <w:rsid w:val="005906FE"/>
    <w:rsid w:val="00590717"/>
    <w:rsid w:val="005915C2"/>
    <w:rsid w:val="00592052"/>
    <w:rsid w:val="00592129"/>
    <w:rsid w:val="00593531"/>
    <w:rsid w:val="00593644"/>
    <w:rsid w:val="00593B76"/>
    <w:rsid w:val="00593C50"/>
    <w:rsid w:val="00594105"/>
    <w:rsid w:val="00594296"/>
    <w:rsid w:val="00594981"/>
    <w:rsid w:val="00594E03"/>
    <w:rsid w:val="005950BE"/>
    <w:rsid w:val="005961FB"/>
    <w:rsid w:val="005962BA"/>
    <w:rsid w:val="00597AE6"/>
    <w:rsid w:val="005A4A32"/>
    <w:rsid w:val="005A5161"/>
    <w:rsid w:val="005A7513"/>
    <w:rsid w:val="005A76A9"/>
    <w:rsid w:val="005B005B"/>
    <w:rsid w:val="005B0969"/>
    <w:rsid w:val="005B1FDE"/>
    <w:rsid w:val="005B2325"/>
    <w:rsid w:val="005B253A"/>
    <w:rsid w:val="005B5512"/>
    <w:rsid w:val="005B593C"/>
    <w:rsid w:val="005B601C"/>
    <w:rsid w:val="005B61D7"/>
    <w:rsid w:val="005B7178"/>
    <w:rsid w:val="005C1236"/>
    <w:rsid w:val="005C13EB"/>
    <w:rsid w:val="005C1AD0"/>
    <w:rsid w:val="005C1E13"/>
    <w:rsid w:val="005C3FA8"/>
    <w:rsid w:val="005C564F"/>
    <w:rsid w:val="005D1288"/>
    <w:rsid w:val="005D147B"/>
    <w:rsid w:val="005D19B6"/>
    <w:rsid w:val="005D283F"/>
    <w:rsid w:val="005D2C44"/>
    <w:rsid w:val="005D32FC"/>
    <w:rsid w:val="005D35B6"/>
    <w:rsid w:val="005D398C"/>
    <w:rsid w:val="005D5332"/>
    <w:rsid w:val="005D6643"/>
    <w:rsid w:val="005E0864"/>
    <w:rsid w:val="005E0F4C"/>
    <w:rsid w:val="005E2B9A"/>
    <w:rsid w:val="005E7B9F"/>
    <w:rsid w:val="005F0CAD"/>
    <w:rsid w:val="005F0FD0"/>
    <w:rsid w:val="005F1BE5"/>
    <w:rsid w:val="005F1E40"/>
    <w:rsid w:val="005F2CF2"/>
    <w:rsid w:val="005F3807"/>
    <w:rsid w:val="005F4E8D"/>
    <w:rsid w:val="005F5268"/>
    <w:rsid w:val="005F58C0"/>
    <w:rsid w:val="005F66F5"/>
    <w:rsid w:val="00600071"/>
    <w:rsid w:val="006003DC"/>
    <w:rsid w:val="00600A29"/>
    <w:rsid w:val="0060276D"/>
    <w:rsid w:val="006027BC"/>
    <w:rsid w:val="006030DB"/>
    <w:rsid w:val="006045FB"/>
    <w:rsid w:val="006048DF"/>
    <w:rsid w:val="006048F6"/>
    <w:rsid w:val="00604E2F"/>
    <w:rsid w:val="0060567F"/>
    <w:rsid w:val="00606B0B"/>
    <w:rsid w:val="00607232"/>
    <w:rsid w:val="00607FCD"/>
    <w:rsid w:val="00611422"/>
    <w:rsid w:val="006129D3"/>
    <w:rsid w:val="006135E2"/>
    <w:rsid w:val="006136B7"/>
    <w:rsid w:val="00614FCD"/>
    <w:rsid w:val="00615F85"/>
    <w:rsid w:val="00616234"/>
    <w:rsid w:val="00620B07"/>
    <w:rsid w:val="00620DFD"/>
    <w:rsid w:val="00622037"/>
    <w:rsid w:val="00622652"/>
    <w:rsid w:val="0062278C"/>
    <w:rsid w:val="00624233"/>
    <w:rsid w:val="006243EE"/>
    <w:rsid w:val="0062481F"/>
    <w:rsid w:val="00625D1E"/>
    <w:rsid w:val="0063048C"/>
    <w:rsid w:val="00632126"/>
    <w:rsid w:val="006331B8"/>
    <w:rsid w:val="0063574F"/>
    <w:rsid w:val="00636195"/>
    <w:rsid w:val="00636D1F"/>
    <w:rsid w:val="0064017E"/>
    <w:rsid w:val="00640AC9"/>
    <w:rsid w:val="0064160C"/>
    <w:rsid w:val="00642403"/>
    <w:rsid w:val="00642552"/>
    <w:rsid w:val="00642D6C"/>
    <w:rsid w:val="00644498"/>
    <w:rsid w:val="0064531D"/>
    <w:rsid w:val="006466B1"/>
    <w:rsid w:val="0064745B"/>
    <w:rsid w:val="00647B7D"/>
    <w:rsid w:val="0065228B"/>
    <w:rsid w:val="0065262C"/>
    <w:rsid w:val="006548E3"/>
    <w:rsid w:val="00654916"/>
    <w:rsid w:val="00654E9D"/>
    <w:rsid w:val="00655312"/>
    <w:rsid w:val="006562C0"/>
    <w:rsid w:val="00656A04"/>
    <w:rsid w:val="00660E8C"/>
    <w:rsid w:val="00662EB7"/>
    <w:rsid w:val="006636C4"/>
    <w:rsid w:val="00664D30"/>
    <w:rsid w:val="0066576E"/>
    <w:rsid w:val="00666A18"/>
    <w:rsid w:val="00667245"/>
    <w:rsid w:val="00670DB2"/>
    <w:rsid w:val="0067101E"/>
    <w:rsid w:val="00671358"/>
    <w:rsid w:val="0067168D"/>
    <w:rsid w:val="00672A77"/>
    <w:rsid w:val="006736C2"/>
    <w:rsid w:val="0067783A"/>
    <w:rsid w:val="00677E1F"/>
    <w:rsid w:val="00680BE9"/>
    <w:rsid w:val="00680F6D"/>
    <w:rsid w:val="00682844"/>
    <w:rsid w:val="00682AC3"/>
    <w:rsid w:val="00682FF5"/>
    <w:rsid w:val="006833B4"/>
    <w:rsid w:val="00687337"/>
    <w:rsid w:val="00687412"/>
    <w:rsid w:val="00687E47"/>
    <w:rsid w:val="00690838"/>
    <w:rsid w:val="00690F27"/>
    <w:rsid w:val="006932A2"/>
    <w:rsid w:val="00693421"/>
    <w:rsid w:val="00693C64"/>
    <w:rsid w:val="006941DC"/>
    <w:rsid w:val="00695D5F"/>
    <w:rsid w:val="00696CF2"/>
    <w:rsid w:val="00696F10"/>
    <w:rsid w:val="006A143D"/>
    <w:rsid w:val="006A2520"/>
    <w:rsid w:val="006A2FA7"/>
    <w:rsid w:val="006A5517"/>
    <w:rsid w:val="006A6DA7"/>
    <w:rsid w:val="006A73F2"/>
    <w:rsid w:val="006B1B3F"/>
    <w:rsid w:val="006B409C"/>
    <w:rsid w:val="006B625C"/>
    <w:rsid w:val="006B664A"/>
    <w:rsid w:val="006B6736"/>
    <w:rsid w:val="006B7471"/>
    <w:rsid w:val="006B7931"/>
    <w:rsid w:val="006C0405"/>
    <w:rsid w:val="006C077D"/>
    <w:rsid w:val="006C0AFD"/>
    <w:rsid w:val="006C1EF2"/>
    <w:rsid w:val="006C276B"/>
    <w:rsid w:val="006C4C9F"/>
    <w:rsid w:val="006C5FB1"/>
    <w:rsid w:val="006C758A"/>
    <w:rsid w:val="006D20DA"/>
    <w:rsid w:val="006D3EEC"/>
    <w:rsid w:val="006D5DE9"/>
    <w:rsid w:val="006D6368"/>
    <w:rsid w:val="006D6D93"/>
    <w:rsid w:val="006E0E6B"/>
    <w:rsid w:val="006E2061"/>
    <w:rsid w:val="006E378C"/>
    <w:rsid w:val="006E4800"/>
    <w:rsid w:val="006E5214"/>
    <w:rsid w:val="006E52E7"/>
    <w:rsid w:val="006E728F"/>
    <w:rsid w:val="006E7AA7"/>
    <w:rsid w:val="006F0B1D"/>
    <w:rsid w:val="006F1B2F"/>
    <w:rsid w:val="006F31AC"/>
    <w:rsid w:val="006F47DD"/>
    <w:rsid w:val="006F6C4D"/>
    <w:rsid w:val="006F7409"/>
    <w:rsid w:val="00700250"/>
    <w:rsid w:val="00702E90"/>
    <w:rsid w:val="00703843"/>
    <w:rsid w:val="007044F2"/>
    <w:rsid w:val="00704667"/>
    <w:rsid w:val="007051B7"/>
    <w:rsid w:val="00705BD0"/>
    <w:rsid w:val="00705DD9"/>
    <w:rsid w:val="00705E6B"/>
    <w:rsid w:val="00706A60"/>
    <w:rsid w:val="0070733C"/>
    <w:rsid w:val="00707DD9"/>
    <w:rsid w:val="0071238C"/>
    <w:rsid w:val="00712411"/>
    <w:rsid w:val="007129C9"/>
    <w:rsid w:val="00712EC4"/>
    <w:rsid w:val="00713059"/>
    <w:rsid w:val="0071576C"/>
    <w:rsid w:val="00715CC6"/>
    <w:rsid w:val="00716BC3"/>
    <w:rsid w:val="007177D8"/>
    <w:rsid w:val="00720B23"/>
    <w:rsid w:val="00721B9F"/>
    <w:rsid w:val="007238CC"/>
    <w:rsid w:val="00723AA1"/>
    <w:rsid w:val="00723EBE"/>
    <w:rsid w:val="007242E2"/>
    <w:rsid w:val="00725451"/>
    <w:rsid w:val="00725774"/>
    <w:rsid w:val="0072596E"/>
    <w:rsid w:val="00726359"/>
    <w:rsid w:val="00726CC0"/>
    <w:rsid w:val="00726F5C"/>
    <w:rsid w:val="007305EA"/>
    <w:rsid w:val="00731758"/>
    <w:rsid w:val="00731881"/>
    <w:rsid w:val="007318B7"/>
    <w:rsid w:val="0073313B"/>
    <w:rsid w:val="00733528"/>
    <w:rsid w:val="0073456E"/>
    <w:rsid w:val="00735A1B"/>
    <w:rsid w:val="00737C2A"/>
    <w:rsid w:val="007403E0"/>
    <w:rsid w:val="00742FDD"/>
    <w:rsid w:val="007436CF"/>
    <w:rsid w:val="00743843"/>
    <w:rsid w:val="00744774"/>
    <w:rsid w:val="00744C1B"/>
    <w:rsid w:val="00746353"/>
    <w:rsid w:val="00747037"/>
    <w:rsid w:val="0075071E"/>
    <w:rsid w:val="0075284A"/>
    <w:rsid w:val="00753438"/>
    <w:rsid w:val="00753BA7"/>
    <w:rsid w:val="00753FEF"/>
    <w:rsid w:val="007542DE"/>
    <w:rsid w:val="00755949"/>
    <w:rsid w:val="00756FD8"/>
    <w:rsid w:val="00757D0E"/>
    <w:rsid w:val="00757E64"/>
    <w:rsid w:val="00760539"/>
    <w:rsid w:val="007620F3"/>
    <w:rsid w:val="00762F8E"/>
    <w:rsid w:val="00763875"/>
    <w:rsid w:val="00763E98"/>
    <w:rsid w:val="007703EF"/>
    <w:rsid w:val="0077122D"/>
    <w:rsid w:val="00772121"/>
    <w:rsid w:val="00772151"/>
    <w:rsid w:val="00772820"/>
    <w:rsid w:val="007741BB"/>
    <w:rsid w:val="00774D43"/>
    <w:rsid w:val="007766F8"/>
    <w:rsid w:val="00776E02"/>
    <w:rsid w:val="0077772E"/>
    <w:rsid w:val="0077779F"/>
    <w:rsid w:val="00777E29"/>
    <w:rsid w:val="007801C9"/>
    <w:rsid w:val="00780568"/>
    <w:rsid w:val="007814BD"/>
    <w:rsid w:val="00781AED"/>
    <w:rsid w:val="00794539"/>
    <w:rsid w:val="00795BC4"/>
    <w:rsid w:val="007A1297"/>
    <w:rsid w:val="007A15BA"/>
    <w:rsid w:val="007A2172"/>
    <w:rsid w:val="007A2851"/>
    <w:rsid w:val="007A3BB3"/>
    <w:rsid w:val="007A41B2"/>
    <w:rsid w:val="007A677A"/>
    <w:rsid w:val="007A719F"/>
    <w:rsid w:val="007A7401"/>
    <w:rsid w:val="007A7683"/>
    <w:rsid w:val="007B10DC"/>
    <w:rsid w:val="007B1701"/>
    <w:rsid w:val="007B255E"/>
    <w:rsid w:val="007B265B"/>
    <w:rsid w:val="007B2C18"/>
    <w:rsid w:val="007B2CB2"/>
    <w:rsid w:val="007B2D92"/>
    <w:rsid w:val="007B3E8C"/>
    <w:rsid w:val="007B5108"/>
    <w:rsid w:val="007B6AA9"/>
    <w:rsid w:val="007B6E4E"/>
    <w:rsid w:val="007B6E84"/>
    <w:rsid w:val="007B721F"/>
    <w:rsid w:val="007B7FB1"/>
    <w:rsid w:val="007B7FFB"/>
    <w:rsid w:val="007C001C"/>
    <w:rsid w:val="007C0B4C"/>
    <w:rsid w:val="007C2389"/>
    <w:rsid w:val="007C2886"/>
    <w:rsid w:val="007C4EB6"/>
    <w:rsid w:val="007C57B9"/>
    <w:rsid w:val="007C5CDA"/>
    <w:rsid w:val="007C7F27"/>
    <w:rsid w:val="007D046A"/>
    <w:rsid w:val="007D0904"/>
    <w:rsid w:val="007D1016"/>
    <w:rsid w:val="007D2059"/>
    <w:rsid w:val="007D20C8"/>
    <w:rsid w:val="007D2290"/>
    <w:rsid w:val="007D2C73"/>
    <w:rsid w:val="007D2D8F"/>
    <w:rsid w:val="007D4877"/>
    <w:rsid w:val="007D671C"/>
    <w:rsid w:val="007D6D90"/>
    <w:rsid w:val="007D745F"/>
    <w:rsid w:val="007E1E28"/>
    <w:rsid w:val="007E23A7"/>
    <w:rsid w:val="007E27E4"/>
    <w:rsid w:val="007E5088"/>
    <w:rsid w:val="007E51BB"/>
    <w:rsid w:val="007E5DB4"/>
    <w:rsid w:val="007F023F"/>
    <w:rsid w:val="007F05CC"/>
    <w:rsid w:val="007F18DF"/>
    <w:rsid w:val="007F2058"/>
    <w:rsid w:val="007F24AE"/>
    <w:rsid w:val="007F277F"/>
    <w:rsid w:val="007F2E24"/>
    <w:rsid w:val="007F370F"/>
    <w:rsid w:val="007F398B"/>
    <w:rsid w:val="007F3EB3"/>
    <w:rsid w:val="007F4FAE"/>
    <w:rsid w:val="007F6B16"/>
    <w:rsid w:val="007F74D3"/>
    <w:rsid w:val="007F7759"/>
    <w:rsid w:val="007F7C0A"/>
    <w:rsid w:val="00800106"/>
    <w:rsid w:val="008002CD"/>
    <w:rsid w:val="0080065E"/>
    <w:rsid w:val="008010F9"/>
    <w:rsid w:val="0080152A"/>
    <w:rsid w:val="00801C58"/>
    <w:rsid w:val="00801D3C"/>
    <w:rsid w:val="00802A33"/>
    <w:rsid w:val="00806B96"/>
    <w:rsid w:val="00806DBB"/>
    <w:rsid w:val="00810153"/>
    <w:rsid w:val="00810A87"/>
    <w:rsid w:val="00811575"/>
    <w:rsid w:val="00814DB4"/>
    <w:rsid w:val="0081593C"/>
    <w:rsid w:val="008164C6"/>
    <w:rsid w:val="00817266"/>
    <w:rsid w:val="0081752D"/>
    <w:rsid w:val="00822778"/>
    <w:rsid w:val="00822CBF"/>
    <w:rsid w:val="00826DDF"/>
    <w:rsid w:val="00827807"/>
    <w:rsid w:val="00827B51"/>
    <w:rsid w:val="0083070B"/>
    <w:rsid w:val="008318B4"/>
    <w:rsid w:val="0083227D"/>
    <w:rsid w:val="00832C17"/>
    <w:rsid w:val="00832CD3"/>
    <w:rsid w:val="00835917"/>
    <w:rsid w:val="00836688"/>
    <w:rsid w:val="0083685E"/>
    <w:rsid w:val="00836C3A"/>
    <w:rsid w:val="00837596"/>
    <w:rsid w:val="008378AF"/>
    <w:rsid w:val="00837928"/>
    <w:rsid w:val="00840B2B"/>
    <w:rsid w:val="00841F20"/>
    <w:rsid w:val="0084349A"/>
    <w:rsid w:val="0084413A"/>
    <w:rsid w:val="008447EA"/>
    <w:rsid w:val="00846C64"/>
    <w:rsid w:val="00852321"/>
    <w:rsid w:val="00852CA6"/>
    <w:rsid w:val="0085433B"/>
    <w:rsid w:val="00854539"/>
    <w:rsid w:val="00857CE0"/>
    <w:rsid w:val="008605D7"/>
    <w:rsid w:val="00860792"/>
    <w:rsid w:val="00860EFE"/>
    <w:rsid w:val="00863D23"/>
    <w:rsid w:val="008659FD"/>
    <w:rsid w:val="0086684B"/>
    <w:rsid w:val="00866CEC"/>
    <w:rsid w:val="00867386"/>
    <w:rsid w:val="0087067E"/>
    <w:rsid w:val="0087089C"/>
    <w:rsid w:val="00871369"/>
    <w:rsid w:val="0087237F"/>
    <w:rsid w:val="00873511"/>
    <w:rsid w:val="0087354E"/>
    <w:rsid w:val="00873892"/>
    <w:rsid w:val="008742E3"/>
    <w:rsid w:val="00874CF0"/>
    <w:rsid w:val="008750D7"/>
    <w:rsid w:val="00875F9B"/>
    <w:rsid w:val="008775CD"/>
    <w:rsid w:val="00880202"/>
    <w:rsid w:val="0088082C"/>
    <w:rsid w:val="00880CF0"/>
    <w:rsid w:val="008816BB"/>
    <w:rsid w:val="00887340"/>
    <w:rsid w:val="00887458"/>
    <w:rsid w:val="008906FF"/>
    <w:rsid w:val="00891063"/>
    <w:rsid w:val="008912E7"/>
    <w:rsid w:val="008918ED"/>
    <w:rsid w:val="00892AF0"/>
    <w:rsid w:val="00895B85"/>
    <w:rsid w:val="00895B8B"/>
    <w:rsid w:val="00896113"/>
    <w:rsid w:val="0089660E"/>
    <w:rsid w:val="0089747E"/>
    <w:rsid w:val="008A0180"/>
    <w:rsid w:val="008A0345"/>
    <w:rsid w:val="008A0939"/>
    <w:rsid w:val="008A1251"/>
    <w:rsid w:val="008A1B0D"/>
    <w:rsid w:val="008A3DA4"/>
    <w:rsid w:val="008A4E37"/>
    <w:rsid w:val="008A56A6"/>
    <w:rsid w:val="008A71F6"/>
    <w:rsid w:val="008A7238"/>
    <w:rsid w:val="008A79B2"/>
    <w:rsid w:val="008B1710"/>
    <w:rsid w:val="008B2942"/>
    <w:rsid w:val="008B75A7"/>
    <w:rsid w:val="008C0B54"/>
    <w:rsid w:val="008C13C2"/>
    <w:rsid w:val="008C2AFE"/>
    <w:rsid w:val="008C2C1B"/>
    <w:rsid w:val="008C3D91"/>
    <w:rsid w:val="008C4074"/>
    <w:rsid w:val="008C4574"/>
    <w:rsid w:val="008C49F4"/>
    <w:rsid w:val="008C62A9"/>
    <w:rsid w:val="008C7092"/>
    <w:rsid w:val="008D016A"/>
    <w:rsid w:val="008D2B06"/>
    <w:rsid w:val="008D3620"/>
    <w:rsid w:val="008D5629"/>
    <w:rsid w:val="008D59B5"/>
    <w:rsid w:val="008D66D1"/>
    <w:rsid w:val="008D6802"/>
    <w:rsid w:val="008E015B"/>
    <w:rsid w:val="008E0F2E"/>
    <w:rsid w:val="008E16E3"/>
    <w:rsid w:val="008E17A0"/>
    <w:rsid w:val="008E4EDE"/>
    <w:rsid w:val="008E5476"/>
    <w:rsid w:val="008E6F94"/>
    <w:rsid w:val="008E70A5"/>
    <w:rsid w:val="008E7ECB"/>
    <w:rsid w:val="008F0153"/>
    <w:rsid w:val="008F29EE"/>
    <w:rsid w:val="008F2DF9"/>
    <w:rsid w:val="008F47D4"/>
    <w:rsid w:val="008F5874"/>
    <w:rsid w:val="008F6352"/>
    <w:rsid w:val="008F6DF9"/>
    <w:rsid w:val="00900090"/>
    <w:rsid w:val="009003D9"/>
    <w:rsid w:val="00901669"/>
    <w:rsid w:val="009018E9"/>
    <w:rsid w:val="00902152"/>
    <w:rsid w:val="00904756"/>
    <w:rsid w:val="0090578D"/>
    <w:rsid w:val="009061ED"/>
    <w:rsid w:val="00910CB1"/>
    <w:rsid w:val="0091119A"/>
    <w:rsid w:val="0091156E"/>
    <w:rsid w:val="0091161C"/>
    <w:rsid w:val="00913A80"/>
    <w:rsid w:val="00913D7A"/>
    <w:rsid w:val="009146B1"/>
    <w:rsid w:val="00914C03"/>
    <w:rsid w:val="009160AD"/>
    <w:rsid w:val="009164B5"/>
    <w:rsid w:val="00921292"/>
    <w:rsid w:val="00921DFF"/>
    <w:rsid w:val="00921FDF"/>
    <w:rsid w:val="00922830"/>
    <w:rsid w:val="00922E97"/>
    <w:rsid w:val="00923640"/>
    <w:rsid w:val="00923964"/>
    <w:rsid w:val="00923DA4"/>
    <w:rsid w:val="0092549B"/>
    <w:rsid w:val="00925670"/>
    <w:rsid w:val="0093059B"/>
    <w:rsid w:val="00930939"/>
    <w:rsid w:val="00930F43"/>
    <w:rsid w:val="0093143C"/>
    <w:rsid w:val="009353AF"/>
    <w:rsid w:val="009353D6"/>
    <w:rsid w:val="00935EC3"/>
    <w:rsid w:val="009404FF"/>
    <w:rsid w:val="009415E0"/>
    <w:rsid w:val="00942698"/>
    <w:rsid w:val="00942E3B"/>
    <w:rsid w:val="00944B55"/>
    <w:rsid w:val="00944CF5"/>
    <w:rsid w:val="0094547B"/>
    <w:rsid w:val="00945D30"/>
    <w:rsid w:val="009460B6"/>
    <w:rsid w:val="009463DA"/>
    <w:rsid w:val="009469BA"/>
    <w:rsid w:val="009469BD"/>
    <w:rsid w:val="00946F3A"/>
    <w:rsid w:val="009472F7"/>
    <w:rsid w:val="009501CA"/>
    <w:rsid w:val="00951611"/>
    <w:rsid w:val="00951853"/>
    <w:rsid w:val="00951EA7"/>
    <w:rsid w:val="00952C32"/>
    <w:rsid w:val="00953BCB"/>
    <w:rsid w:val="00954E21"/>
    <w:rsid w:val="00955B10"/>
    <w:rsid w:val="009574B8"/>
    <w:rsid w:val="00957750"/>
    <w:rsid w:val="00960701"/>
    <w:rsid w:val="00960F2C"/>
    <w:rsid w:val="00961369"/>
    <w:rsid w:val="00962AF6"/>
    <w:rsid w:val="00966595"/>
    <w:rsid w:val="00966A25"/>
    <w:rsid w:val="00966DFC"/>
    <w:rsid w:val="00971B80"/>
    <w:rsid w:val="00972380"/>
    <w:rsid w:val="00972F7C"/>
    <w:rsid w:val="0097342D"/>
    <w:rsid w:val="0097400F"/>
    <w:rsid w:val="00977929"/>
    <w:rsid w:val="00984A76"/>
    <w:rsid w:val="00985077"/>
    <w:rsid w:val="00985B03"/>
    <w:rsid w:val="0098655E"/>
    <w:rsid w:val="009872C0"/>
    <w:rsid w:val="009904CD"/>
    <w:rsid w:val="009914CF"/>
    <w:rsid w:val="00991DA9"/>
    <w:rsid w:val="00992220"/>
    <w:rsid w:val="00993512"/>
    <w:rsid w:val="00994073"/>
    <w:rsid w:val="009943A0"/>
    <w:rsid w:val="0099473F"/>
    <w:rsid w:val="00994A29"/>
    <w:rsid w:val="009950B4"/>
    <w:rsid w:val="00997845"/>
    <w:rsid w:val="00997C08"/>
    <w:rsid w:val="009A090C"/>
    <w:rsid w:val="009A17AF"/>
    <w:rsid w:val="009A429F"/>
    <w:rsid w:val="009A4428"/>
    <w:rsid w:val="009A46E7"/>
    <w:rsid w:val="009A4861"/>
    <w:rsid w:val="009A5883"/>
    <w:rsid w:val="009A63A0"/>
    <w:rsid w:val="009A6D6F"/>
    <w:rsid w:val="009A6F3C"/>
    <w:rsid w:val="009A72FF"/>
    <w:rsid w:val="009B041B"/>
    <w:rsid w:val="009B1BE9"/>
    <w:rsid w:val="009B28F3"/>
    <w:rsid w:val="009B391F"/>
    <w:rsid w:val="009B45B8"/>
    <w:rsid w:val="009B4EFE"/>
    <w:rsid w:val="009B5E54"/>
    <w:rsid w:val="009B6506"/>
    <w:rsid w:val="009B725F"/>
    <w:rsid w:val="009B7A63"/>
    <w:rsid w:val="009C060A"/>
    <w:rsid w:val="009C0B13"/>
    <w:rsid w:val="009C0CB4"/>
    <w:rsid w:val="009C0DBB"/>
    <w:rsid w:val="009C1DD1"/>
    <w:rsid w:val="009C2E02"/>
    <w:rsid w:val="009C41A7"/>
    <w:rsid w:val="009C4420"/>
    <w:rsid w:val="009C4CCF"/>
    <w:rsid w:val="009C50B3"/>
    <w:rsid w:val="009C5761"/>
    <w:rsid w:val="009C5B20"/>
    <w:rsid w:val="009C6BA4"/>
    <w:rsid w:val="009C79B6"/>
    <w:rsid w:val="009C7B0D"/>
    <w:rsid w:val="009D10F2"/>
    <w:rsid w:val="009D14EF"/>
    <w:rsid w:val="009D1BD0"/>
    <w:rsid w:val="009D2164"/>
    <w:rsid w:val="009D2222"/>
    <w:rsid w:val="009D284D"/>
    <w:rsid w:val="009D2BAB"/>
    <w:rsid w:val="009D3DA7"/>
    <w:rsid w:val="009D5212"/>
    <w:rsid w:val="009D5824"/>
    <w:rsid w:val="009D7D10"/>
    <w:rsid w:val="009E01AB"/>
    <w:rsid w:val="009E1D99"/>
    <w:rsid w:val="009E1FBA"/>
    <w:rsid w:val="009E23E3"/>
    <w:rsid w:val="009E247A"/>
    <w:rsid w:val="009E2743"/>
    <w:rsid w:val="009E3347"/>
    <w:rsid w:val="009E3743"/>
    <w:rsid w:val="009E3FA3"/>
    <w:rsid w:val="009E4C8C"/>
    <w:rsid w:val="009E5B30"/>
    <w:rsid w:val="009E6919"/>
    <w:rsid w:val="009E6C1B"/>
    <w:rsid w:val="009E70B0"/>
    <w:rsid w:val="009F31AB"/>
    <w:rsid w:val="009F3B5D"/>
    <w:rsid w:val="009F3DBA"/>
    <w:rsid w:val="009F5CF1"/>
    <w:rsid w:val="009F67BF"/>
    <w:rsid w:val="009F6F52"/>
    <w:rsid w:val="009F736B"/>
    <w:rsid w:val="00A00A6F"/>
    <w:rsid w:val="00A0137F"/>
    <w:rsid w:val="00A01A47"/>
    <w:rsid w:val="00A01F4F"/>
    <w:rsid w:val="00A02C9A"/>
    <w:rsid w:val="00A0308B"/>
    <w:rsid w:val="00A03144"/>
    <w:rsid w:val="00A0337A"/>
    <w:rsid w:val="00A03729"/>
    <w:rsid w:val="00A05937"/>
    <w:rsid w:val="00A12081"/>
    <w:rsid w:val="00A12323"/>
    <w:rsid w:val="00A1288F"/>
    <w:rsid w:val="00A12B7F"/>
    <w:rsid w:val="00A12DC8"/>
    <w:rsid w:val="00A1705D"/>
    <w:rsid w:val="00A20427"/>
    <w:rsid w:val="00A20A19"/>
    <w:rsid w:val="00A231AF"/>
    <w:rsid w:val="00A23462"/>
    <w:rsid w:val="00A2435E"/>
    <w:rsid w:val="00A2525A"/>
    <w:rsid w:val="00A26AA7"/>
    <w:rsid w:val="00A26C10"/>
    <w:rsid w:val="00A27163"/>
    <w:rsid w:val="00A27997"/>
    <w:rsid w:val="00A31217"/>
    <w:rsid w:val="00A32064"/>
    <w:rsid w:val="00A33332"/>
    <w:rsid w:val="00A344A3"/>
    <w:rsid w:val="00A37D61"/>
    <w:rsid w:val="00A37F0C"/>
    <w:rsid w:val="00A40BBD"/>
    <w:rsid w:val="00A433B8"/>
    <w:rsid w:val="00A47711"/>
    <w:rsid w:val="00A51927"/>
    <w:rsid w:val="00A51CE5"/>
    <w:rsid w:val="00A5310E"/>
    <w:rsid w:val="00A5361C"/>
    <w:rsid w:val="00A53769"/>
    <w:rsid w:val="00A5544E"/>
    <w:rsid w:val="00A555D2"/>
    <w:rsid w:val="00A560D0"/>
    <w:rsid w:val="00A60159"/>
    <w:rsid w:val="00A60820"/>
    <w:rsid w:val="00A61826"/>
    <w:rsid w:val="00A61A93"/>
    <w:rsid w:val="00A67016"/>
    <w:rsid w:val="00A67D84"/>
    <w:rsid w:val="00A703F5"/>
    <w:rsid w:val="00A70CAB"/>
    <w:rsid w:val="00A71308"/>
    <w:rsid w:val="00A729C4"/>
    <w:rsid w:val="00A72B0C"/>
    <w:rsid w:val="00A75184"/>
    <w:rsid w:val="00A757E4"/>
    <w:rsid w:val="00A76CBD"/>
    <w:rsid w:val="00A77004"/>
    <w:rsid w:val="00A77819"/>
    <w:rsid w:val="00A810DA"/>
    <w:rsid w:val="00A817A4"/>
    <w:rsid w:val="00A81ECA"/>
    <w:rsid w:val="00A8222A"/>
    <w:rsid w:val="00A84346"/>
    <w:rsid w:val="00A85D00"/>
    <w:rsid w:val="00A8649E"/>
    <w:rsid w:val="00A867C7"/>
    <w:rsid w:val="00A903DA"/>
    <w:rsid w:val="00A90E8A"/>
    <w:rsid w:val="00A9315E"/>
    <w:rsid w:val="00A93186"/>
    <w:rsid w:val="00A94539"/>
    <w:rsid w:val="00A94F06"/>
    <w:rsid w:val="00A95B05"/>
    <w:rsid w:val="00A95B71"/>
    <w:rsid w:val="00A962AF"/>
    <w:rsid w:val="00AA17F0"/>
    <w:rsid w:val="00AA1BC8"/>
    <w:rsid w:val="00AA368E"/>
    <w:rsid w:val="00AA4199"/>
    <w:rsid w:val="00AA4FAA"/>
    <w:rsid w:val="00AA5782"/>
    <w:rsid w:val="00AA63C3"/>
    <w:rsid w:val="00AA6D89"/>
    <w:rsid w:val="00AA748D"/>
    <w:rsid w:val="00AA7861"/>
    <w:rsid w:val="00AA7FF1"/>
    <w:rsid w:val="00AB0F70"/>
    <w:rsid w:val="00AB15AA"/>
    <w:rsid w:val="00AB1E5B"/>
    <w:rsid w:val="00AB209D"/>
    <w:rsid w:val="00AB325A"/>
    <w:rsid w:val="00AB354B"/>
    <w:rsid w:val="00AB3F20"/>
    <w:rsid w:val="00AB427C"/>
    <w:rsid w:val="00AB473B"/>
    <w:rsid w:val="00AB4B22"/>
    <w:rsid w:val="00AB5193"/>
    <w:rsid w:val="00AB58A0"/>
    <w:rsid w:val="00AB66EA"/>
    <w:rsid w:val="00AB7E1E"/>
    <w:rsid w:val="00AC0891"/>
    <w:rsid w:val="00AC0B4E"/>
    <w:rsid w:val="00AC1A5B"/>
    <w:rsid w:val="00AC2FF9"/>
    <w:rsid w:val="00AC3BF9"/>
    <w:rsid w:val="00AC440C"/>
    <w:rsid w:val="00AC457F"/>
    <w:rsid w:val="00AC4BFD"/>
    <w:rsid w:val="00AC5623"/>
    <w:rsid w:val="00AC5D7A"/>
    <w:rsid w:val="00AC63F3"/>
    <w:rsid w:val="00AC6B33"/>
    <w:rsid w:val="00AC7E0C"/>
    <w:rsid w:val="00AD0176"/>
    <w:rsid w:val="00AD1166"/>
    <w:rsid w:val="00AD363C"/>
    <w:rsid w:val="00AD36C5"/>
    <w:rsid w:val="00AD4DF9"/>
    <w:rsid w:val="00AD7321"/>
    <w:rsid w:val="00AE2D1C"/>
    <w:rsid w:val="00AE2DB7"/>
    <w:rsid w:val="00AE35F4"/>
    <w:rsid w:val="00AE3F94"/>
    <w:rsid w:val="00AE4EF7"/>
    <w:rsid w:val="00AE5A20"/>
    <w:rsid w:val="00AE610D"/>
    <w:rsid w:val="00AE6406"/>
    <w:rsid w:val="00AF2222"/>
    <w:rsid w:val="00AF2632"/>
    <w:rsid w:val="00AF26EE"/>
    <w:rsid w:val="00AF4B6C"/>
    <w:rsid w:val="00AF4CB2"/>
    <w:rsid w:val="00AF4D65"/>
    <w:rsid w:val="00AF57A1"/>
    <w:rsid w:val="00AF66B0"/>
    <w:rsid w:val="00B000DF"/>
    <w:rsid w:val="00B007E3"/>
    <w:rsid w:val="00B00C62"/>
    <w:rsid w:val="00B00F31"/>
    <w:rsid w:val="00B032C5"/>
    <w:rsid w:val="00B0385A"/>
    <w:rsid w:val="00B03F8C"/>
    <w:rsid w:val="00B041F1"/>
    <w:rsid w:val="00B0654C"/>
    <w:rsid w:val="00B10A48"/>
    <w:rsid w:val="00B1111F"/>
    <w:rsid w:val="00B12172"/>
    <w:rsid w:val="00B1282A"/>
    <w:rsid w:val="00B13501"/>
    <w:rsid w:val="00B16861"/>
    <w:rsid w:val="00B16F6E"/>
    <w:rsid w:val="00B1799A"/>
    <w:rsid w:val="00B20920"/>
    <w:rsid w:val="00B2180C"/>
    <w:rsid w:val="00B21FA9"/>
    <w:rsid w:val="00B22EB8"/>
    <w:rsid w:val="00B24327"/>
    <w:rsid w:val="00B24F11"/>
    <w:rsid w:val="00B25E92"/>
    <w:rsid w:val="00B26034"/>
    <w:rsid w:val="00B265B1"/>
    <w:rsid w:val="00B278F5"/>
    <w:rsid w:val="00B306BA"/>
    <w:rsid w:val="00B311E1"/>
    <w:rsid w:val="00B3139C"/>
    <w:rsid w:val="00B3145D"/>
    <w:rsid w:val="00B33027"/>
    <w:rsid w:val="00B3323E"/>
    <w:rsid w:val="00B3382A"/>
    <w:rsid w:val="00B3575C"/>
    <w:rsid w:val="00B369D6"/>
    <w:rsid w:val="00B37440"/>
    <w:rsid w:val="00B37773"/>
    <w:rsid w:val="00B4007B"/>
    <w:rsid w:val="00B41233"/>
    <w:rsid w:val="00B41DC2"/>
    <w:rsid w:val="00B425E9"/>
    <w:rsid w:val="00B42913"/>
    <w:rsid w:val="00B43D19"/>
    <w:rsid w:val="00B44470"/>
    <w:rsid w:val="00B44C5D"/>
    <w:rsid w:val="00B45591"/>
    <w:rsid w:val="00B45A27"/>
    <w:rsid w:val="00B47968"/>
    <w:rsid w:val="00B4799B"/>
    <w:rsid w:val="00B516C5"/>
    <w:rsid w:val="00B5195E"/>
    <w:rsid w:val="00B54092"/>
    <w:rsid w:val="00B54370"/>
    <w:rsid w:val="00B561FB"/>
    <w:rsid w:val="00B564BE"/>
    <w:rsid w:val="00B57562"/>
    <w:rsid w:val="00B6100D"/>
    <w:rsid w:val="00B61EC9"/>
    <w:rsid w:val="00B62E9E"/>
    <w:rsid w:val="00B6313C"/>
    <w:rsid w:val="00B631DB"/>
    <w:rsid w:val="00B64DC0"/>
    <w:rsid w:val="00B65A83"/>
    <w:rsid w:val="00B66352"/>
    <w:rsid w:val="00B66425"/>
    <w:rsid w:val="00B67E95"/>
    <w:rsid w:val="00B70ADB"/>
    <w:rsid w:val="00B75B3B"/>
    <w:rsid w:val="00B76FF9"/>
    <w:rsid w:val="00B775B8"/>
    <w:rsid w:val="00B8132F"/>
    <w:rsid w:val="00B82B35"/>
    <w:rsid w:val="00B835C6"/>
    <w:rsid w:val="00B83BAF"/>
    <w:rsid w:val="00B85C4D"/>
    <w:rsid w:val="00B9076D"/>
    <w:rsid w:val="00B90880"/>
    <w:rsid w:val="00B909FE"/>
    <w:rsid w:val="00B927A9"/>
    <w:rsid w:val="00B92C69"/>
    <w:rsid w:val="00B92F10"/>
    <w:rsid w:val="00B934EA"/>
    <w:rsid w:val="00B949D2"/>
    <w:rsid w:val="00B95424"/>
    <w:rsid w:val="00B95B14"/>
    <w:rsid w:val="00B96CA5"/>
    <w:rsid w:val="00B96DE8"/>
    <w:rsid w:val="00BA06C0"/>
    <w:rsid w:val="00BA0D8F"/>
    <w:rsid w:val="00BA2D7F"/>
    <w:rsid w:val="00BA2DFF"/>
    <w:rsid w:val="00BA3606"/>
    <w:rsid w:val="00BA3F71"/>
    <w:rsid w:val="00BA5667"/>
    <w:rsid w:val="00BA71EA"/>
    <w:rsid w:val="00BA7226"/>
    <w:rsid w:val="00BA7336"/>
    <w:rsid w:val="00BA76B9"/>
    <w:rsid w:val="00BA7ED6"/>
    <w:rsid w:val="00BB1E58"/>
    <w:rsid w:val="00BB26E9"/>
    <w:rsid w:val="00BB352F"/>
    <w:rsid w:val="00BB3649"/>
    <w:rsid w:val="00BB394B"/>
    <w:rsid w:val="00BB3CA8"/>
    <w:rsid w:val="00BB4097"/>
    <w:rsid w:val="00BB4EA5"/>
    <w:rsid w:val="00BB593A"/>
    <w:rsid w:val="00BB5E40"/>
    <w:rsid w:val="00BB6DA3"/>
    <w:rsid w:val="00BB7251"/>
    <w:rsid w:val="00BC056C"/>
    <w:rsid w:val="00BC05DA"/>
    <w:rsid w:val="00BC2F02"/>
    <w:rsid w:val="00BC3CD1"/>
    <w:rsid w:val="00BC7706"/>
    <w:rsid w:val="00BC797B"/>
    <w:rsid w:val="00BD08B0"/>
    <w:rsid w:val="00BD1245"/>
    <w:rsid w:val="00BD1B48"/>
    <w:rsid w:val="00BD1C99"/>
    <w:rsid w:val="00BD287E"/>
    <w:rsid w:val="00BD2DD4"/>
    <w:rsid w:val="00BD3DD2"/>
    <w:rsid w:val="00BD469B"/>
    <w:rsid w:val="00BD4850"/>
    <w:rsid w:val="00BD5592"/>
    <w:rsid w:val="00BD5D18"/>
    <w:rsid w:val="00BD6519"/>
    <w:rsid w:val="00BD72A2"/>
    <w:rsid w:val="00BD735E"/>
    <w:rsid w:val="00BD73FC"/>
    <w:rsid w:val="00BE05AB"/>
    <w:rsid w:val="00BE1800"/>
    <w:rsid w:val="00BE4936"/>
    <w:rsid w:val="00BE6717"/>
    <w:rsid w:val="00BE7917"/>
    <w:rsid w:val="00BE7D74"/>
    <w:rsid w:val="00BF3774"/>
    <w:rsid w:val="00BF41CE"/>
    <w:rsid w:val="00C00204"/>
    <w:rsid w:val="00C00C2F"/>
    <w:rsid w:val="00C01E79"/>
    <w:rsid w:val="00C022AA"/>
    <w:rsid w:val="00C022F7"/>
    <w:rsid w:val="00C0768A"/>
    <w:rsid w:val="00C106AE"/>
    <w:rsid w:val="00C1096B"/>
    <w:rsid w:val="00C124D6"/>
    <w:rsid w:val="00C1564C"/>
    <w:rsid w:val="00C157C6"/>
    <w:rsid w:val="00C15EB4"/>
    <w:rsid w:val="00C16FD8"/>
    <w:rsid w:val="00C170F6"/>
    <w:rsid w:val="00C21434"/>
    <w:rsid w:val="00C2337C"/>
    <w:rsid w:val="00C24CAF"/>
    <w:rsid w:val="00C25C04"/>
    <w:rsid w:val="00C26AB8"/>
    <w:rsid w:val="00C26E10"/>
    <w:rsid w:val="00C27199"/>
    <w:rsid w:val="00C2734F"/>
    <w:rsid w:val="00C31D52"/>
    <w:rsid w:val="00C323B1"/>
    <w:rsid w:val="00C32C80"/>
    <w:rsid w:val="00C342C0"/>
    <w:rsid w:val="00C3452A"/>
    <w:rsid w:val="00C34AE2"/>
    <w:rsid w:val="00C36E35"/>
    <w:rsid w:val="00C37203"/>
    <w:rsid w:val="00C377B9"/>
    <w:rsid w:val="00C40329"/>
    <w:rsid w:val="00C4167C"/>
    <w:rsid w:val="00C41B5E"/>
    <w:rsid w:val="00C44950"/>
    <w:rsid w:val="00C44D09"/>
    <w:rsid w:val="00C45AEF"/>
    <w:rsid w:val="00C51427"/>
    <w:rsid w:val="00C51E21"/>
    <w:rsid w:val="00C57468"/>
    <w:rsid w:val="00C57CAD"/>
    <w:rsid w:val="00C57FE1"/>
    <w:rsid w:val="00C60645"/>
    <w:rsid w:val="00C60E70"/>
    <w:rsid w:val="00C61683"/>
    <w:rsid w:val="00C616A4"/>
    <w:rsid w:val="00C62E6A"/>
    <w:rsid w:val="00C6370D"/>
    <w:rsid w:val="00C65643"/>
    <w:rsid w:val="00C65A68"/>
    <w:rsid w:val="00C707CB"/>
    <w:rsid w:val="00C70FFA"/>
    <w:rsid w:val="00C71759"/>
    <w:rsid w:val="00C72643"/>
    <w:rsid w:val="00C7323B"/>
    <w:rsid w:val="00C73BF3"/>
    <w:rsid w:val="00C742A1"/>
    <w:rsid w:val="00C7594B"/>
    <w:rsid w:val="00C76C72"/>
    <w:rsid w:val="00C774C3"/>
    <w:rsid w:val="00C777B6"/>
    <w:rsid w:val="00C80144"/>
    <w:rsid w:val="00C809CE"/>
    <w:rsid w:val="00C8166C"/>
    <w:rsid w:val="00C826A3"/>
    <w:rsid w:val="00C83B01"/>
    <w:rsid w:val="00C841E5"/>
    <w:rsid w:val="00C84980"/>
    <w:rsid w:val="00C84C21"/>
    <w:rsid w:val="00C8525F"/>
    <w:rsid w:val="00C85437"/>
    <w:rsid w:val="00C8577D"/>
    <w:rsid w:val="00C903C0"/>
    <w:rsid w:val="00C911EE"/>
    <w:rsid w:val="00C92A3B"/>
    <w:rsid w:val="00C94730"/>
    <w:rsid w:val="00C95EC6"/>
    <w:rsid w:val="00CA0033"/>
    <w:rsid w:val="00CA26E0"/>
    <w:rsid w:val="00CA2F5F"/>
    <w:rsid w:val="00CA4994"/>
    <w:rsid w:val="00CA4B3B"/>
    <w:rsid w:val="00CA52A6"/>
    <w:rsid w:val="00CA5F7C"/>
    <w:rsid w:val="00CA740E"/>
    <w:rsid w:val="00CB0220"/>
    <w:rsid w:val="00CB0247"/>
    <w:rsid w:val="00CB0343"/>
    <w:rsid w:val="00CB29EC"/>
    <w:rsid w:val="00CB2C0C"/>
    <w:rsid w:val="00CB54ED"/>
    <w:rsid w:val="00CB5C2F"/>
    <w:rsid w:val="00CB670E"/>
    <w:rsid w:val="00CB6A85"/>
    <w:rsid w:val="00CC0CCF"/>
    <w:rsid w:val="00CC1A2C"/>
    <w:rsid w:val="00CC1E29"/>
    <w:rsid w:val="00CC2247"/>
    <w:rsid w:val="00CC272B"/>
    <w:rsid w:val="00CC275F"/>
    <w:rsid w:val="00CC3978"/>
    <w:rsid w:val="00CC3B83"/>
    <w:rsid w:val="00CC3BFA"/>
    <w:rsid w:val="00CC535E"/>
    <w:rsid w:val="00CC5E69"/>
    <w:rsid w:val="00CC5F48"/>
    <w:rsid w:val="00CC61D0"/>
    <w:rsid w:val="00CD08DB"/>
    <w:rsid w:val="00CD0B6E"/>
    <w:rsid w:val="00CD187E"/>
    <w:rsid w:val="00CD1A2F"/>
    <w:rsid w:val="00CD377E"/>
    <w:rsid w:val="00CD3C36"/>
    <w:rsid w:val="00CD48AB"/>
    <w:rsid w:val="00CD58FA"/>
    <w:rsid w:val="00CD5ADE"/>
    <w:rsid w:val="00CE20E4"/>
    <w:rsid w:val="00CE298F"/>
    <w:rsid w:val="00CE2D37"/>
    <w:rsid w:val="00CE306A"/>
    <w:rsid w:val="00CE3938"/>
    <w:rsid w:val="00CE7E23"/>
    <w:rsid w:val="00CF0338"/>
    <w:rsid w:val="00CF09E1"/>
    <w:rsid w:val="00CF215B"/>
    <w:rsid w:val="00CF2353"/>
    <w:rsid w:val="00CF2BA6"/>
    <w:rsid w:val="00CF2FCB"/>
    <w:rsid w:val="00CF5612"/>
    <w:rsid w:val="00CF625D"/>
    <w:rsid w:val="00D02006"/>
    <w:rsid w:val="00D0596B"/>
    <w:rsid w:val="00D05ACF"/>
    <w:rsid w:val="00D079E1"/>
    <w:rsid w:val="00D102B9"/>
    <w:rsid w:val="00D11024"/>
    <w:rsid w:val="00D1148E"/>
    <w:rsid w:val="00D12E40"/>
    <w:rsid w:val="00D134FD"/>
    <w:rsid w:val="00D14CD1"/>
    <w:rsid w:val="00D152AE"/>
    <w:rsid w:val="00D15B9C"/>
    <w:rsid w:val="00D16DCA"/>
    <w:rsid w:val="00D17FAF"/>
    <w:rsid w:val="00D20843"/>
    <w:rsid w:val="00D20919"/>
    <w:rsid w:val="00D209AF"/>
    <w:rsid w:val="00D2157D"/>
    <w:rsid w:val="00D216E5"/>
    <w:rsid w:val="00D22058"/>
    <w:rsid w:val="00D23C33"/>
    <w:rsid w:val="00D2464B"/>
    <w:rsid w:val="00D251B5"/>
    <w:rsid w:val="00D25C05"/>
    <w:rsid w:val="00D25F94"/>
    <w:rsid w:val="00D25F9A"/>
    <w:rsid w:val="00D26AC6"/>
    <w:rsid w:val="00D27449"/>
    <w:rsid w:val="00D304DF"/>
    <w:rsid w:val="00D3059D"/>
    <w:rsid w:val="00D31B9D"/>
    <w:rsid w:val="00D31CC9"/>
    <w:rsid w:val="00D32EE1"/>
    <w:rsid w:val="00D332A5"/>
    <w:rsid w:val="00D34CA3"/>
    <w:rsid w:val="00D369CB"/>
    <w:rsid w:val="00D408A4"/>
    <w:rsid w:val="00D412DB"/>
    <w:rsid w:val="00D4145F"/>
    <w:rsid w:val="00D414F9"/>
    <w:rsid w:val="00D42D55"/>
    <w:rsid w:val="00D434EF"/>
    <w:rsid w:val="00D43A81"/>
    <w:rsid w:val="00D51448"/>
    <w:rsid w:val="00D53D3E"/>
    <w:rsid w:val="00D56AC8"/>
    <w:rsid w:val="00D57801"/>
    <w:rsid w:val="00D603EB"/>
    <w:rsid w:val="00D60881"/>
    <w:rsid w:val="00D61154"/>
    <w:rsid w:val="00D6348F"/>
    <w:rsid w:val="00D65B6E"/>
    <w:rsid w:val="00D713B5"/>
    <w:rsid w:val="00D71B65"/>
    <w:rsid w:val="00D72064"/>
    <w:rsid w:val="00D7228E"/>
    <w:rsid w:val="00D724FF"/>
    <w:rsid w:val="00D7490C"/>
    <w:rsid w:val="00D74CF9"/>
    <w:rsid w:val="00D752FC"/>
    <w:rsid w:val="00D7622E"/>
    <w:rsid w:val="00D764F3"/>
    <w:rsid w:val="00D767D9"/>
    <w:rsid w:val="00D769C7"/>
    <w:rsid w:val="00D77166"/>
    <w:rsid w:val="00D807D3"/>
    <w:rsid w:val="00D8089C"/>
    <w:rsid w:val="00D80A64"/>
    <w:rsid w:val="00D81957"/>
    <w:rsid w:val="00D81FC4"/>
    <w:rsid w:val="00D82116"/>
    <w:rsid w:val="00D82FC5"/>
    <w:rsid w:val="00D8560E"/>
    <w:rsid w:val="00D86EC0"/>
    <w:rsid w:val="00D872CA"/>
    <w:rsid w:val="00D87F27"/>
    <w:rsid w:val="00D91E7C"/>
    <w:rsid w:val="00D94B52"/>
    <w:rsid w:val="00D96BF4"/>
    <w:rsid w:val="00DA2DB9"/>
    <w:rsid w:val="00DA3250"/>
    <w:rsid w:val="00DA3252"/>
    <w:rsid w:val="00DA46B7"/>
    <w:rsid w:val="00DA5453"/>
    <w:rsid w:val="00DA5A78"/>
    <w:rsid w:val="00DA75CE"/>
    <w:rsid w:val="00DB009E"/>
    <w:rsid w:val="00DB08D8"/>
    <w:rsid w:val="00DB0DE4"/>
    <w:rsid w:val="00DB13DB"/>
    <w:rsid w:val="00DB1984"/>
    <w:rsid w:val="00DB2B32"/>
    <w:rsid w:val="00DB7C48"/>
    <w:rsid w:val="00DC0104"/>
    <w:rsid w:val="00DC040A"/>
    <w:rsid w:val="00DC1640"/>
    <w:rsid w:val="00DC3517"/>
    <w:rsid w:val="00DC3940"/>
    <w:rsid w:val="00DC3DA8"/>
    <w:rsid w:val="00DC45DD"/>
    <w:rsid w:val="00DC5702"/>
    <w:rsid w:val="00DC666C"/>
    <w:rsid w:val="00DC6A15"/>
    <w:rsid w:val="00DC6DF6"/>
    <w:rsid w:val="00DC7488"/>
    <w:rsid w:val="00DC7DE2"/>
    <w:rsid w:val="00DC7F65"/>
    <w:rsid w:val="00DD04F8"/>
    <w:rsid w:val="00DD298E"/>
    <w:rsid w:val="00DD2B02"/>
    <w:rsid w:val="00DD37FB"/>
    <w:rsid w:val="00DD38D5"/>
    <w:rsid w:val="00DD5627"/>
    <w:rsid w:val="00DD6192"/>
    <w:rsid w:val="00DD6F1D"/>
    <w:rsid w:val="00DD73EE"/>
    <w:rsid w:val="00DD7B48"/>
    <w:rsid w:val="00DE0480"/>
    <w:rsid w:val="00DE0587"/>
    <w:rsid w:val="00DE0660"/>
    <w:rsid w:val="00DE14F1"/>
    <w:rsid w:val="00DE341E"/>
    <w:rsid w:val="00DE34A2"/>
    <w:rsid w:val="00DE42AF"/>
    <w:rsid w:val="00DE5582"/>
    <w:rsid w:val="00DE595D"/>
    <w:rsid w:val="00DE5B5D"/>
    <w:rsid w:val="00DE7DB3"/>
    <w:rsid w:val="00DF0A44"/>
    <w:rsid w:val="00DF11E3"/>
    <w:rsid w:val="00DF19DB"/>
    <w:rsid w:val="00DF19E5"/>
    <w:rsid w:val="00DF3E06"/>
    <w:rsid w:val="00DF4664"/>
    <w:rsid w:val="00DF6FB1"/>
    <w:rsid w:val="00DF751B"/>
    <w:rsid w:val="00DF7FB4"/>
    <w:rsid w:val="00E00980"/>
    <w:rsid w:val="00E052C2"/>
    <w:rsid w:val="00E06178"/>
    <w:rsid w:val="00E065AE"/>
    <w:rsid w:val="00E06ABE"/>
    <w:rsid w:val="00E072C2"/>
    <w:rsid w:val="00E105AA"/>
    <w:rsid w:val="00E110D7"/>
    <w:rsid w:val="00E13423"/>
    <w:rsid w:val="00E134DD"/>
    <w:rsid w:val="00E13C88"/>
    <w:rsid w:val="00E16C3A"/>
    <w:rsid w:val="00E206FC"/>
    <w:rsid w:val="00E20A90"/>
    <w:rsid w:val="00E212CA"/>
    <w:rsid w:val="00E2202A"/>
    <w:rsid w:val="00E22B26"/>
    <w:rsid w:val="00E26170"/>
    <w:rsid w:val="00E264D8"/>
    <w:rsid w:val="00E3379B"/>
    <w:rsid w:val="00E34AA1"/>
    <w:rsid w:val="00E35F46"/>
    <w:rsid w:val="00E36203"/>
    <w:rsid w:val="00E367FD"/>
    <w:rsid w:val="00E37636"/>
    <w:rsid w:val="00E37919"/>
    <w:rsid w:val="00E37952"/>
    <w:rsid w:val="00E4015E"/>
    <w:rsid w:val="00E40D6E"/>
    <w:rsid w:val="00E41454"/>
    <w:rsid w:val="00E417A5"/>
    <w:rsid w:val="00E42D94"/>
    <w:rsid w:val="00E43420"/>
    <w:rsid w:val="00E43BAB"/>
    <w:rsid w:val="00E46CD0"/>
    <w:rsid w:val="00E46FDB"/>
    <w:rsid w:val="00E47A2F"/>
    <w:rsid w:val="00E47FAB"/>
    <w:rsid w:val="00E50D2E"/>
    <w:rsid w:val="00E51A93"/>
    <w:rsid w:val="00E52033"/>
    <w:rsid w:val="00E547AE"/>
    <w:rsid w:val="00E55289"/>
    <w:rsid w:val="00E566DA"/>
    <w:rsid w:val="00E56D78"/>
    <w:rsid w:val="00E6017E"/>
    <w:rsid w:val="00E61BE9"/>
    <w:rsid w:val="00E63B38"/>
    <w:rsid w:val="00E655B0"/>
    <w:rsid w:val="00E65631"/>
    <w:rsid w:val="00E6643E"/>
    <w:rsid w:val="00E7021F"/>
    <w:rsid w:val="00E70989"/>
    <w:rsid w:val="00E71A71"/>
    <w:rsid w:val="00E7234D"/>
    <w:rsid w:val="00E724A6"/>
    <w:rsid w:val="00E72FEC"/>
    <w:rsid w:val="00E743A1"/>
    <w:rsid w:val="00E74941"/>
    <w:rsid w:val="00E74EB0"/>
    <w:rsid w:val="00E75E22"/>
    <w:rsid w:val="00E76CC4"/>
    <w:rsid w:val="00E813F4"/>
    <w:rsid w:val="00E814BE"/>
    <w:rsid w:val="00E83F85"/>
    <w:rsid w:val="00E842DF"/>
    <w:rsid w:val="00E857EE"/>
    <w:rsid w:val="00E86042"/>
    <w:rsid w:val="00E87DC6"/>
    <w:rsid w:val="00E87EAA"/>
    <w:rsid w:val="00E90E41"/>
    <w:rsid w:val="00E90E9F"/>
    <w:rsid w:val="00E91409"/>
    <w:rsid w:val="00E92819"/>
    <w:rsid w:val="00E92D57"/>
    <w:rsid w:val="00E94325"/>
    <w:rsid w:val="00E95A96"/>
    <w:rsid w:val="00E96616"/>
    <w:rsid w:val="00E96E2C"/>
    <w:rsid w:val="00E970F2"/>
    <w:rsid w:val="00E97386"/>
    <w:rsid w:val="00E974AD"/>
    <w:rsid w:val="00E97776"/>
    <w:rsid w:val="00EA042D"/>
    <w:rsid w:val="00EA1A59"/>
    <w:rsid w:val="00EA398F"/>
    <w:rsid w:val="00EA3B03"/>
    <w:rsid w:val="00EA3EF8"/>
    <w:rsid w:val="00EA4B64"/>
    <w:rsid w:val="00EA5966"/>
    <w:rsid w:val="00EA5A81"/>
    <w:rsid w:val="00EA63AC"/>
    <w:rsid w:val="00EA6E39"/>
    <w:rsid w:val="00EB1C1A"/>
    <w:rsid w:val="00EB379A"/>
    <w:rsid w:val="00EB395B"/>
    <w:rsid w:val="00EB418D"/>
    <w:rsid w:val="00EB5203"/>
    <w:rsid w:val="00EB5AF4"/>
    <w:rsid w:val="00EB5B47"/>
    <w:rsid w:val="00EB6673"/>
    <w:rsid w:val="00EB754F"/>
    <w:rsid w:val="00EC3EB0"/>
    <w:rsid w:val="00EC51FC"/>
    <w:rsid w:val="00EC5BE6"/>
    <w:rsid w:val="00EC6F0D"/>
    <w:rsid w:val="00EC706C"/>
    <w:rsid w:val="00EC753A"/>
    <w:rsid w:val="00ED15CD"/>
    <w:rsid w:val="00ED1BD3"/>
    <w:rsid w:val="00ED2780"/>
    <w:rsid w:val="00ED2927"/>
    <w:rsid w:val="00ED38E4"/>
    <w:rsid w:val="00ED51B2"/>
    <w:rsid w:val="00ED5377"/>
    <w:rsid w:val="00ED5A08"/>
    <w:rsid w:val="00ED6014"/>
    <w:rsid w:val="00ED60DE"/>
    <w:rsid w:val="00EE0560"/>
    <w:rsid w:val="00EE195D"/>
    <w:rsid w:val="00EE2125"/>
    <w:rsid w:val="00EE2C3A"/>
    <w:rsid w:val="00EE2CDD"/>
    <w:rsid w:val="00EE2CEC"/>
    <w:rsid w:val="00EE307D"/>
    <w:rsid w:val="00EE3C12"/>
    <w:rsid w:val="00EE42CD"/>
    <w:rsid w:val="00EE4440"/>
    <w:rsid w:val="00EE474B"/>
    <w:rsid w:val="00EE4B02"/>
    <w:rsid w:val="00EE5861"/>
    <w:rsid w:val="00EE5A52"/>
    <w:rsid w:val="00EE70BD"/>
    <w:rsid w:val="00EE74A1"/>
    <w:rsid w:val="00EF0AB9"/>
    <w:rsid w:val="00EF0D58"/>
    <w:rsid w:val="00EF0F6C"/>
    <w:rsid w:val="00EF16E5"/>
    <w:rsid w:val="00EF1C73"/>
    <w:rsid w:val="00EF1FE4"/>
    <w:rsid w:val="00EF2B45"/>
    <w:rsid w:val="00EF2E0D"/>
    <w:rsid w:val="00EF2F14"/>
    <w:rsid w:val="00EF4C0F"/>
    <w:rsid w:val="00EF5FE4"/>
    <w:rsid w:val="00EF62A6"/>
    <w:rsid w:val="00EF6F9C"/>
    <w:rsid w:val="00F00DB4"/>
    <w:rsid w:val="00F028C9"/>
    <w:rsid w:val="00F02C79"/>
    <w:rsid w:val="00F03A00"/>
    <w:rsid w:val="00F03D25"/>
    <w:rsid w:val="00F04129"/>
    <w:rsid w:val="00F0437C"/>
    <w:rsid w:val="00F064EB"/>
    <w:rsid w:val="00F10116"/>
    <w:rsid w:val="00F10185"/>
    <w:rsid w:val="00F10D56"/>
    <w:rsid w:val="00F12848"/>
    <w:rsid w:val="00F12892"/>
    <w:rsid w:val="00F13067"/>
    <w:rsid w:val="00F14811"/>
    <w:rsid w:val="00F14CCA"/>
    <w:rsid w:val="00F17125"/>
    <w:rsid w:val="00F20286"/>
    <w:rsid w:val="00F212D6"/>
    <w:rsid w:val="00F221D7"/>
    <w:rsid w:val="00F2409E"/>
    <w:rsid w:val="00F25A7B"/>
    <w:rsid w:val="00F25BD0"/>
    <w:rsid w:val="00F25F7C"/>
    <w:rsid w:val="00F318D3"/>
    <w:rsid w:val="00F326B6"/>
    <w:rsid w:val="00F32837"/>
    <w:rsid w:val="00F339B9"/>
    <w:rsid w:val="00F34162"/>
    <w:rsid w:val="00F347A5"/>
    <w:rsid w:val="00F34D84"/>
    <w:rsid w:val="00F35EED"/>
    <w:rsid w:val="00F36C10"/>
    <w:rsid w:val="00F3710E"/>
    <w:rsid w:val="00F373B6"/>
    <w:rsid w:val="00F405B6"/>
    <w:rsid w:val="00F40890"/>
    <w:rsid w:val="00F40DBB"/>
    <w:rsid w:val="00F40E96"/>
    <w:rsid w:val="00F41897"/>
    <w:rsid w:val="00F41AAC"/>
    <w:rsid w:val="00F41C5F"/>
    <w:rsid w:val="00F43F2C"/>
    <w:rsid w:val="00F44743"/>
    <w:rsid w:val="00F5112F"/>
    <w:rsid w:val="00F52F6F"/>
    <w:rsid w:val="00F52FAF"/>
    <w:rsid w:val="00F53188"/>
    <w:rsid w:val="00F533A0"/>
    <w:rsid w:val="00F5360E"/>
    <w:rsid w:val="00F5457D"/>
    <w:rsid w:val="00F54A76"/>
    <w:rsid w:val="00F55458"/>
    <w:rsid w:val="00F560E6"/>
    <w:rsid w:val="00F561F4"/>
    <w:rsid w:val="00F6087B"/>
    <w:rsid w:val="00F618E4"/>
    <w:rsid w:val="00F62E5E"/>
    <w:rsid w:val="00F635CD"/>
    <w:rsid w:val="00F635F7"/>
    <w:rsid w:val="00F65925"/>
    <w:rsid w:val="00F65DF7"/>
    <w:rsid w:val="00F668DA"/>
    <w:rsid w:val="00F67BB9"/>
    <w:rsid w:val="00F706B2"/>
    <w:rsid w:val="00F71632"/>
    <w:rsid w:val="00F71FFE"/>
    <w:rsid w:val="00F73E1E"/>
    <w:rsid w:val="00F743B1"/>
    <w:rsid w:val="00F74BEC"/>
    <w:rsid w:val="00F7506B"/>
    <w:rsid w:val="00F7523B"/>
    <w:rsid w:val="00F75C96"/>
    <w:rsid w:val="00F80468"/>
    <w:rsid w:val="00F8100C"/>
    <w:rsid w:val="00F824C8"/>
    <w:rsid w:val="00F82A69"/>
    <w:rsid w:val="00F82E38"/>
    <w:rsid w:val="00F82E77"/>
    <w:rsid w:val="00F843C4"/>
    <w:rsid w:val="00F84F07"/>
    <w:rsid w:val="00F855F9"/>
    <w:rsid w:val="00F90586"/>
    <w:rsid w:val="00F90737"/>
    <w:rsid w:val="00F9117B"/>
    <w:rsid w:val="00F92FCA"/>
    <w:rsid w:val="00F93C22"/>
    <w:rsid w:val="00F94CC2"/>
    <w:rsid w:val="00F96AC5"/>
    <w:rsid w:val="00F96C1B"/>
    <w:rsid w:val="00FA1582"/>
    <w:rsid w:val="00FA1A76"/>
    <w:rsid w:val="00FA21FD"/>
    <w:rsid w:val="00FA3316"/>
    <w:rsid w:val="00FA44F3"/>
    <w:rsid w:val="00FA6E79"/>
    <w:rsid w:val="00FA7440"/>
    <w:rsid w:val="00FA7D1C"/>
    <w:rsid w:val="00FB0E00"/>
    <w:rsid w:val="00FB11AC"/>
    <w:rsid w:val="00FB36A9"/>
    <w:rsid w:val="00FB5A65"/>
    <w:rsid w:val="00FB5AFF"/>
    <w:rsid w:val="00FB6E18"/>
    <w:rsid w:val="00FB70C5"/>
    <w:rsid w:val="00FC0541"/>
    <w:rsid w:val="00FC3208"/>
    <w:rsid w:val="00FC35A4"/>
    <w:rsid w:val="00FC36DF"/>
    <w:rsid w:val="00FC3EFF"/>
    <w:rsid w:val="00FC555E"/>
    <w:rsid w:val="00FC57F2"/>
    <w:rsid w:val="00FC6AB6"/>
    <w:rsid w:val="00FC6F65"/>
    <w:rsid w:val="00FC70EA"/>
    <w:rsid w:val="00FD1918"/>
    <w:rsid w:val="00FD287F"/>
    <w:rsid w:val="00FD509F"/>
    <w:rsid w:val="00FD66A7"/>
    <w:rsid w:val="00FD68C5"/>
    <w:rsid w:val="00FD6F54"/>
    <w:rsid w:val="00FE1331"/>
    <w:rsid w:val="00FE1EE3"/>
    <w:rsid w:val="00FE21D9"/>
    <w:rsid w:val="00FE4743"/>
    <w:rsid w:val="00FE5292"/>
    <w:rsid w:val="00FE55E3"/>
    <w:rsid w:val="00FE5A11"/>
    <w:rsid w:val="00FE5D97"/>
    <w:rsid w:val="00FE6F12"/>
    <w:rsid w:val="00FE7027"/>
    <w:rsid w:val="00FF013A"/>
    <w:rsid w:val="00FF0804"/>
    <w:rsid w:val="00FF0E22"/>
    <w:rsid w:val="00FF2528"/>
    <w:rsid w:val="00FF2E17"/>
    <w:rsid w:val="00FF383D"/>
    <w:rsid w:val="00FF4B1D"/>
    <w:rsid w:val="00FF50E2"/>
    <w:rsid w:val="00FF51D1"/>
    <w:rsid w:val="00FF5BFC"/>
    <w:rsid w:val="00FF6AEF"/>
    <w:rsid w:val="00FF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FC7E6A"/>
  <w15:docId w15:val="{D98F5BF8-2C60-4AD7-8320-69E3DF6D9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9"/>
    <w:lsdException w:name="heading 5" w:uiPriority="9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7" w:unhideWhenUsed="1" w:qFormat="1"/>
    <w:lsdException w:name="List Number" w:semiHidden="1" w:uiPriority="16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7" w:unhideWhenUsed="1" w:qFormat="1"/>
    <w:lsdException w:name="List Bullet 3" w:semiHidden="1" w:uiPriority="17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747"/>
    <w:rPr>
      <w:rFonts w:ascii="Arial" w:hAnsi="Arial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rsid w:val="002619F2"/>
    <w:pPr>
      <w:tabs>
        <w:tab w:val="right" w:pos="10488"/>
      </w:tabs>
      <w:spacing w:before="120"/>
      <w:outlineLvl w:val="0"/>
    </w:pPr>
    <w:rPr>
      <w:rFonts w:eastAsia="Times New Roman" w:cs="Arial"/>
      <w:b/>
      <w:bCs/>
      <w:kern w:val="28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rsid w:val="009C0DBB"/>
    <w:pPr>
      <w:keepNext/>
      <w:keepLines/>
      <w:spacing w:before="240" w:after="120"/>
      <w:ind w:left="709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rsid w:val="009D2222"/>
    <w:pPr>
      <w:keepNext/>
      <w:keepLines/>
      <w:spacing w:before="240" w:after="120"/>
      <w:ind w:left="1418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rsid w:val="009D2222"/>
    <w:pPr>
      <w:keepNext/>
      <w:keepLines/>
      <w:spacing w:before="240" w:after="120"/>
      <w:ind w:left="2126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rsid w:val="000B1CBE"/>
    <w:pPr>
      <w:keepNext/>
      <w:keepLines/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8659F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619F2"/>
    <w:rPr>
      <w:rFonts w:ascii="Arial" w:eastAsia="Times New Roman" w:hAnsi="Arial" w:cs="Arial"/>
      <w:b/>
      <w:bCs/>
      <w:kern w:val="28"/>
      <w:sz w:val="28"/>
      <w:szCs w:val="36"/>
      <w:lang w:eastAsia="en-US"/>
    </w:rPr>
  </w:style>
  <w:style w:type="character" w:styleId="PlaceholderText">
    <w:name w:val="Placeholder Text"/>
    <w:basedOn w:val="DefaultParagraphFont"/>
    <w:uiPriority w:val="99"/>
    <w:rsid w:val="008659FD"/>
    <w:rPr>
      <w:color w:val="808080"/>
    </w:rPr>
  </w:style>
  <w:style w:type="paragraph" w:styleId="NoSpacing">
    <w:name w:val="No Spacing"/>
    <w:uiPriority w:val="1"/>
    <w:rsid w:val="008659FD"/>
    <w:rPr>
      <w:rFonts w:ascii="Arial" w:hAnsi="Arial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0B1CBE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8659FD"/>
    <w:rPr>
      <w:rFonts w:asciiTheme="majorHAnsi" w:eastAsiaTheme="majorEastAsia" w:hAnsiTheme="majorHAnsi" w:cstheme="majorBidi"/>
      <w:color w:val="243F60" w:themeColor="accent1" w:themeShade="7F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24CAF"/>
    <w:pPr>
      <w:contextualSpacing/>
    </w:pPr>
  </w:style>
  <w:style w:type="character" w:customStyle="1" w:styleId="Heading4Char">
    <w:name w:val="Heading 4 Char"/>
    <w:link w:val="Heading4"/>
    <w:uiPriority w:val="9"/>
    <w:rsid w:val="000B1CBE"/>
    <w:rPr>
      <w:rFonts w:ascii="Arial" w:eastAsia="Times New Roman" w:hAnsi="Arial" w:cs="Times New Roman"/>
      <w:b/>
      <w:bCs/>
      <w:iCs/>
      <w:sz w:val="24"/>
    </w:rPr>
  </w:style>
  <w:style w:type="character" w:customStyle="1" w:styleId="Heading3Char">
    <w:name w:val="Heading 3 Char"/>
    <w:link w:val="Heading3"/>
    <w:uiPriority w:val="9"/>
    <w:rsid w:val="000B1CBE"/>
    <w:rPr>
      <w:rFonts w:ascii="Arial" w:eastAsia="Times New Roman" w:hAnsi="Arial" w:cs="Times New Roman"/>
      <w:b/>
      <w:bCs/>
      <w:sz w:val="24"/>
    </w:rPr>
  </w:style>
  <w:style w:type="character" w:customStyle="1" w:styleId="Heading5Char">
    <w:name w:val="Heading 5 Char"/>
    <w:link w:val="Heading5"/>
    <w:uiPriority w:val="9"/>
    <w:semiHidden/>
    <w:rsid w:val="00D769C7"/>
    <w:rPr>
      <w:rFonts w:ascii="Cambria" w:eastAsia="Times New Roman" w:hAnsi="Cambria" w:cs="Times New Roman"/>
      <w:color w:val="243F60"/>
      <w:sz w:val="24"/>
    </w:rPr>
  </w:style>
  <w:style w:type="paragraph" w:styleId="Header">
    <w:name w:val="header"/>
    <w:basedOn w:val="Normal"/>
    <w:link w:val="HeaderChar"/>
    <w:uiPriority w:val="99"/>
    <w:unhideWhenUsed/>
    <w:rsid w:val="009469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9BA"/>
    <w:rPr>
      <w:rFonts w:ascii="Arial" w:hAnsi="Arial"/>
      <w:szCs w:val="22"/>
      <w:lang w:eastAsia="en-US"/>
    </w:rPr>
  </w:style>
  <w:style w:type="paragraph" w:styleId="Footer">
    <w:name w:val="footer"/>
    <w:basedOn w:val="Normal"/>
    <w:link w:val="FooterChar"/>
    <w:unhideWhenUsed/>
    <w:rsid w:val="009469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469BA"/>
    <w:rPr>
      <w:rFonts w:ascii="Arial" w:hAnsi="Arial"/>
      <w:szCs w:val="22"/>
      <w:lang w:eastAsia="en-US"/>
    </w:rPr>
  </w:style>
  <w:style w:type="table" w:customStyle="1" w:styleId="TableGrid2">
    <w:name w:val="Table Grid2"/>
    <w:basedOn w:val="TableNormal"/>
    <w:next w:val="TableGrid"/>
    <w:uiPriority w:val="59"/>
    <w:rsid w:val="009F3B5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9F3B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unhideWhenUsed/>
    <w:rsid w:val="00A822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8222A"/>
    <w:rPr>
      <w:rFonts w:ascii="Segoe UI" w:hAnsi="Segoe UI" w:cs="Segoe UI"/>
      <w:sz w:val="18"/>
      <w:szCs w:val="18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4E2F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CA5F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F7C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SHead1">
    <w:name w:val="SHead1"/>
    <w:qFormat/>
    <w:rsid w:val="003336E9"/>
    <w:pPr>
      <w:tabs>
        <w:tab w:val="left" w:pos="4440"/>
      </w:tabs>
      <w:spacing w:before="60" w:after="60"/>
    </w:pPr>
    <w:rPr>
      <w:rFonts w:ascii="Arial" w:hAnsi="Arial" w:cs="Arial"/>
      <w:b/>
      <w:bCs/>
      <w:color w:val="FFFFFF" w:themeColor="background1"/>
      <w:lang w:eastAsia="en-US"/>
    </w:rPr>
  </w:style>
  <w:style w:type="paragraph" w:customStyle="1" w:styleId="SHead2">
    <w:name w:val="SHead2"/>
    <w:qFormat/>
    <w:rsid w:val="000363C4"/>
    <w:pPr>
      <w:spacing w:before="60" w:after="60"/>
      <w:jc w:val="right"/>
    </w:pPr>
    <w:rPr>
      <w:rFonts w:ascii="Arial" w:hAnsi="Arial"/>
      <w:i/>
      <w:color w:val="FFFFFF" w:themeColor="background1"/>
      <w:sz w:val="16"/>
      <w:lang w:eastAsia="en-US"/>
    </w:rPr>
  </w:style>
  <w:style w:type="paragraph" w:customStyle="1" w:styleId="BodyA">
    <w:name w:val="Body A"/>
    <w:rsid w:val="00D17FAF"/>
    <w:rPr>
      <w:rFonts w:ascii="Helvetica" w:eastAsia="ヒラギノ角ゴ Pro W3" w:hAnsi="Helvetica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A5C5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21" Type="http://schemas.openxmlformats.org/officeDocument/2006/relationships/customXml" Target="ink/ink2.xml"/><Relationship Id="rId42" Type="http://schemas.openxmlformats.org/officeDocument/2006/relationships/customXml" Target="ink/ink8.xml"/><Relationship Id="rId47" Type="http://schemas.openxmlformats.org/officeDocument/2006/relationships/hyperlink" Target="https://getbootstrap.com/docs/4.5/components/carousel/" TargetMode="External"/><Relationship Id="rId63" Type="http://schemas.openxmlformats.org/officeDocument/2006/relationships/customXml" Target="ink/ink10.xml"/><Relationship Id="rId68" Type="http://schemas.openxmlformats.org/officeDocument/2006/relationships/image" Target="media/image39.png"/><Relationship Id="rId16" Type="http://schemas.openxmlformats.org/officeDocument/2006/relationships/image" Target="media/image1.png"/><Relationship Id="rId11" Type="http://schemas.openxmlformats.org/officeDocument/2006/relationships/settings" Target="settings.xml"/><Relationship Id="rId32" Type="http://schemas.openxmlformats.org/officeDocument/2006/relationships/image" Target="media/image13.png"/><Relationship Id="rId37" Type="http://schemas.openxmlformats.org/officeDocument/2006/relationships/customXml" Target="ink/ink6.xm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customXml" Target="../customXml/item5.xml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9" Type="http://schemas.openxmlformats.org/officeDocument/2006/relationships/customXml" Target="ink/ink1.xml"/><Relationship Id="rId14" Type="http://schemas.openxmlformats.org/officeDocument/2006/relationships/endnotes" Target="endnotes.xm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hyperlink" Target="https://getbootstrap.com/docs/4.5/layout/grid/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customXml" Target="ink/ink13.xml"/><Relationship Id="rId77" Type="http://schemas.openxmlformats.org/officeDocument/2006/relationships/image" Target="media/image45.png"/><Relationship Id="rId8" Type="http://schemas.openxmlformats.org/officeDocument/2006/relationships/customXml" Target="../customXml/item8.xml"/><Relationship Id="rId51" Type="http://schemas.openxmlformats.org/officeDocument/2006/relationships/image" Target="media/image25.png"/><Relationship Id="rId72" Type="http://schemas.openxmlformats.org/officeDocument/2006/relationships/image" Target="media/image41.png"/><Relationship Id="rId80" Type="http://schemas.openxmlformats.org/officeDocument/2006/relationships/image" Target="media/image48.png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customXml" Target="ink/ink12.xml"/><Relationship Id="rId20" Type="http://schemas.openxmlformats.org/officeDocument/2006/relationships/image" Target="media/image4.png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docs.microsoft.com/en-us/dotnet/csharp/programming-guide/xmldoc/xml-documentation-comment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styles" Target="styles.xml"/><Relationship Id="rId31" Type="http://schemas.openxmlformats.org/officeDocument/2006/relationships/image" Target="media/image12.png"/><Relationship Id="rId44" Type="http://schemas.openxmlformats.org/officeDocument/2006/relationships/customXml" Target="ink/ink9.xml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customXml" Target="ink/ink11.xml"/><Relationship Id="rId73" Type="http://schemas.openxmlformats.org/officeDocument/2006/relationships/customXml" Target="ink/ink15.xml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3" Type="http://schemas.openxmlformats.org/officeDocument/2006/relationships/footnotes" Target="footnotes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customXml" Target="ink/ink5.xm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7" Type="http://schemas.openxmlformats.org/officeDocument/2006/relationships/customXml" Target="../customXml/item7.xml"/><Relationship Id="rId71" Type="http://schemas.openxmlformats.org/officeDocument/2006/relationships/customXml" Target="ink/ink14.xm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customXml" Target="ink/ink3.xml"/><Relationship Id="rId40" Type="http://schemas.openxmlformats.org/officeDocument/2006/relationships/customXml" Target="ink/ink7.xml"/><Relationship Id="rId45" Type="http://schemas.openxmlformats.org/officeDocument/2006/relationships/image" Target="media/image21.png"/><Relationship Id="rId66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CAIT\Teaching\AQTF%20Documents\SUBJECTS\ICT\Smart%20Templates\new\CRS180_Assessment_Task_SFV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02:52.390"/>
    </inkml:context>
    <inkml:brush xml:id="br0">
      <inkml:brushProperty name="width" value="0.04984" units="cm"/>
      <inkml:brushProperty name="height" value="0.04984" units="cm"/>
      <inkml:brushProperty name="color" value="#E71224"/>
      <inkml:brushProperty name="ignorePressure" value="1"/>
    </inkml:brush>
  </inkml:definitions>
  <inkml:trace contextRef="#ctx0" brushRef="#br0">5 311,'0'0,"0"0,0 0,0 0,0 0,0 0,0 0,0 0,-1-21,0-13,-1 0,2-39,1 63,0 0,1 0,0 0,0 0,1 1,0-1,1 1,7-13,-10 20,1 0,0 0,0 0,0 0,0 0,0 1,0-1,1 1,-1 0,0-1,1 1,-1 0,1 0,-1 1,1-1,0 0,3 1,52-5,-38 5,88-9,74-1,336 19,-423-8,101 4,-67 4,-114-8,-1 1,16 4,22 3,-30-8,-3 0,30 5,-45-5,1 0,-1 0,0 0,0 1,1 0,-1 0,0 0,-1 0,1 0,0 1,-1-1,5 5,-7-4,1 1,-1-1,0 0,-1 0,1 1,0-1,-1 1,0-1,0 0,0 1,0-1,-2 7,1 9,4 24,-1-27,0 1,-2 0,0 0,-3 22,2-37,1 0,-1 1,0-1,0 0,0 1,0-1,0 0,-1 0,1 0,-1 0,1 0,-1-1,0 1,1 0,-1-1,0 1,0-1,0 1,-1-1,1 0,0 0,0 0,0 0,-1-1,1 1,-4 0,-6 1,-1 0,0-1,-24-2,16 1,-224-2,-266 4,341 7,-65 1,159-7,-120 21,179-21,12-1,0-1,0 0,0 0,0-1,0 0,0 0,-7-1,12 1,0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35.721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0 35,'0'0,"0"0,0 0,0 0,19-13,-15 10,1 0,0 1,0 0,-1 0,2 0,-1 0,0 1,0 0,0 0,11-1,7 1,29 3,-11 0,-38-2,0 0,0 1,0-1,0 1,0 0,0 0,0 0,0 0,0 0,0 1,-1-1,1 1,-1 0,1 0,-1 0,1 0,-1 0,0 1,0-1,0 0,0 1,-1 0,1-1,2 7,2 5,-1 1,0-1,4 29,-5-25,8 47,-2 0,0 71,-10 132,0-253,-1 7,-1 0,-1-1,-1 1,-9 30,-36 79,45-121,3-9,1 0,-1 1,1-1,-1 1,0-1,0 0,1 1,-1-1,0 0,0 0,0 0,0 0,0 0,-1 0,1 0,0 0,0 0,-1 0,1-1,-1 1,1-1,0 1,-1-1,1 1,-1-1,1 0,-1 0,1 1,-1-1,1 0,-1 0,1-1,-1 1,1 0,-3-1,-10 1,-128 0,142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33.667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215 1,'-24'25,"-13"30,32-45,-1 0,-1 0,0 0,0-1,-1 0,0-1,0 1,-13 9,15-14,-3 1,1 1,0 0,-10 10,16-13,0-1,0 1,0 0,0-1,0 1,1 0,0 0,-1 0,1 0,0 0,0 0,1 1,-1-1,0 6,0 36,-4 171,6-163,3-1,12 58,-8-54,-2 0,-3 91,-3-145,1 3,0-1,0 0,0 0,0 1,1-1,-1 0,1 0,0 0,0-1,1 1,-1 0,1-1,0 0,0 0,0 1,0-2,5 4,0 3,7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31.503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40 2,'88'-1,"91"2,-173-1,-1 1,0 0,0 0,0 0,0 0,-1 1,1 0,0 0,-1 0,1 1,-1-1,0 1,1 0,-2 0,1 1,0-1,0 1,-1 0,5 6,-4-3,0 0,0 0,-1 0,0 1,0-1,-1 1,0-1,0 1,-1 0,0 0,0 14,-6 69,-21 111,12-112,-4 60,-19 117,33-240,1 0,1 0,3 34,-1-51,-2-8,0 0,0-1,0 1,-1-1,1 1,-1-1,1 0,-1 0,0 0,-3 1,-12 0,0 0,-26-1,-3 0,-67 0,64-1,50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29.220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242 0,'-5'1,"0"0,-1 0,1 1,1 0,-1 0,0 0,-6 4,-8 3,3-2,0 0,1 1,-25 15,35-19,-1 1,1 0,0 0,1 0,-1 0,1 1,0-1,0 1,1 0,-1 0,1 1,-2 6,-3 13,1 1,1 0,1 0,2 1,-1 31,12 140,-4-124,19 255,-21-316,0-1,1 1,7 20,4 20,-14-54,0 1,0-1,0 1,0-1,0 1,0-1,0 1,0-1,0 1,1-1,-1 1,0-1,0 1,0-1,1 1,-1-1,0 1,0-1,1 0,-1 1,0-1,1 1,-1-1,1 0,-1 1,0-1,1 0,-1 0,1 1,-1-1,1 0,-1 0,1 0,-1 1,1-1,-1 0,1 0,-1 0,1 0,-1 0,1 0,-1 0,1 0,-1 0,1 0,-1-1,2 1,7 0,31 0,-37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27.238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546 1,'0'0,"0"0,0 0,-22 0,-38 2,1 3,-111 23,162-26,-12 2,1 0,-1 1,1 2,-20 8,33-12,0 0,1 1,0-1,0 1,0 0,0 1,1-1,-1 1,1 0,0 0,1 0,-1 0,1 1,0-1,0 1,1 0,-3 9,-3 17,1 2,1-1,-1 50,7 104,1-11,-6 172,5-334,2-13,0-1,0 1,0 0,0-1,1 1,-1-1,0 0,0 0,1 0,2 0,-4 0,31 2,57 12,-55-8,46 3,-33-9,-27 0,-1 0,1 1,-1 1,36 8,-46-6,-8-3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10:54:24.723"/>
    </inkml:context>
    <inkml:brush xml:id="br0">
      <inkml:brushProperty name="width" value="0.05015" units="cm"/>
      <inkml:brushProperty name="height" value="0.05015" units="cm"/>
      <inkml:brushProperty name="color" value="#E71224"/>
      <inkml:brushProperty name="ignorePressure" value="1"/>
    </inkml:brush>
  </inkml:definitions>
  <inkml:trace contextRef="#ctx0" brushRef="#br0">0 3,'31'-1,"-17"0,-1 1,1 0,-1 1,15 3,-24-3,0 0,0 1,0-1,0 1,0 0,-1 0,1 0,-1 0,1 0,-1 1,0 0,0 0,0 0,0 0,0 0,-1 0,4 6,4 10,-1 1,-1-1,-1 2,0-1,-2 1,6 36,3 133,-13-161,-10 322,2-182,6-166,1 0,0 0,-1-1,0 1,0-1,1 1,-1 0,-1-1,1 0,0 1,-1-1,1 0,-1 1,0-1,1 0,-1 0,0-1,-1 1,1 0,0-1,0 1,-1-1,1 1,0-1,-1 0,0 0,1 0,-1-1,-3 1,-8 2,0-2,0 0,0 0,-22-3,6 1,30-2,0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02:47.852"/>
    </inkml:context>
    <inkml:brush xml:id="br0">
      <inkml:brushProperty name="width" value="0.04984" units="cm"/>
      <inkml:brushProperty name="height" value="0.04984" units="cm"/>
      <inkml:brushProperty name="color" value="#E71224"/>
      <inkml:brushProperty name="ignorePressure" value="1"/>
    </inkml:brush>
  </inkml:definitions>
  <inkml:trace contextRef="#ctx0" brushRef="#br0">46 414,'-10'-30,"1"0,1-1,2 0,1 0,1 0,2-1,1-33,1 55,0 1,0 0,0 1,1-1,0 0,4-15,-4 22,0-1,0 1,1 0,-1-1,0 1,1 0,-1 0,1 0,0 0,0 1,-1-1,1 0,0 1,0-1,1 1,-1 0,0 0,0 0,1 0,-1 0,1 0,-1 0,1 1,-1-1,4 1,30-6,-20 3,0 0,25 1,70 0,115 7,-26 4,-89-7,24-3,49 3,-121 6,43 3,-61-6,0 1,79 23,-116-27,-4-1,0 0,0 0,0 1,0-1,0 1,0 0,0 0,0 1,4 3,-7-5,1 1,-1 0,1 0,-1 0,0 0,1 0,-1 0,0 0,0 1,-1-1,1 0,0 0,-1 1,0-1,1 1,-1-1,0 0,0 3,0 9,0-1,0 1,-1-1,0 1,-2-1,-3 15,5-25,0 0,0 1,-1-1,1 0,-1 0,0 0,0-1,0 1,0 0,0-1,-1 1,1-1,-1 0,1 0,-1 0,0 0,0 0,0-1,0 1,0-1,-1 0,1 0,0 0,0 0,-7 0,-8 3,0 0,-24 9,-19 5,-2-5,-1-4,-95 3,32-5,-23 1,46-6,-111 18,130-8,-134 12,168-19,34-3,-1 0,-24-2,41 0,2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02:36.088"/>
    </inkml:context>
    <inkml:brush xml:id="br0">
      <inkml:brushProperty name="width" value="0.04984" units="cm"/>
      <inkml:brushProperty name="height" value="0.04984" units="cm"/>
      <inkml:brushProperty name="color" value="#E71224"/>
      <inkml:brushProperty name="ignorePressure" value="1"/>
    </inkml:brush>
  </inkml:definitions>
  <inkml:trace contextRef="#ctx0" brushRef="#br0">21 413,'0'-30,"0"15,1-24,-3 0,-9-62,8 82,0 0,1 0,1 0,2-26,-1 43,1 0,-1 0,1 0,-1 0,1 1,0-1,-1 0,1 0,0 1,0-1,1 0,-1 1,0-1,0 1,1 0,-1-1,1 1,-1 0,1 0,-1 0,1 0,0 0,0 0,-1 0,1 1,0-1,3 0,7-1,-1 0,0 0,21 1,-6 1,-3-3,267-16,-238 21,-1 3,53 11,-58-10,91-1,-96-5,174 10,-160 0,-42-7,0-1,1 0,18 1,-23-3,0 0,0 1,0 0,0 1,-1 0,1 0,0 1,-1 0,1 0,-1 1,0 0,12 9,-17-10,0 0,-1 0,0 0,1 1,-1-1,0 1,-1 0,1 0,-1-1,0 1,1 0,-2 0,2 7,0 6,0 33,-2-41,1-4,-1-1,0 0,-1 1,1-1,-1 0,-1 7,1-9,0 0,-1 0,1 0,0-1,0 1,-1 0,1-1,-1 1,0-1,1 1,-1-1,0 0,0 0,0 0,1 0,-4 1,-10 3,0 0,0-1,0 0,-1-2,-31 2,8 0,32-3,-217 18,175-18,-30 0,-131-12,129 4,-132 5,103 4,66-2,43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02:31.672"/>
    </inkml:context>
    <inkml:brush xml:id="br0">
      <inkml:brushProperty name="width" value="0.04984" units="cm"/>
      <inkml:brushProperty name="height" value="0.04984" units="cm"/>
      <inkml:brushProperty name="color" value="#E71224"/>
      <inkml:brushProperty name="ignorePressure" value="1"/>
    </inkml:brush>
  </inkml:definitions>
  <inkml:trace contextRef="#ctx0" brushRef="#br0">0 545,'2'-34,"0"0,15-63,27-64,-41 151,1 0,0 0,1 0,0 0,1 1,0 0,0 0,1 1,0-1,0 2,1-1,10-7,-2 3,0 2,2 0,-1 0,1 2,33-12,-33 14,0 1,0 1,1 1,0 0,-1 1,26 1,182 0,101 2,-299 0,0 1,0 1,0 2,51 14,-66-14,0 0,0 1,-1 0,1 1,-1 0,-1 1,1 0,-1 1,-1 0,0 1,15 18,-21-24,-1 0,1 0,-1 0,-1 1,1-1,0 1,-1-1,0 1,0 0,0 0,-1 0,0 0,0 0,0 0,-1 1,1 6,-1-2,0-1,-1 0,0 1,-1-1,0 1,0-1,-4 10,4-16,0 1,0-1,0 0,0 0,0 0,-1 0,1 0,-1 0,1-1,-1 1,0-1,0 0,-1 0,1 0,0 0,-1-1,1 1,-1-1,1 0,-8 2,-205 32,187-33,-38 0,37-3,-36 6,-206 20,191-19,-182-2,149-6,114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20:45.5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173 632,'-2'-28,"0"25,1 0,-1 0,1 0,-1 1,0-1,0 0,-3-2,-12-19,11 8,1 1,0-1,1-1,-2-24,0-67,3 39,1 51,-1-1,-1 0,0 1,-12-30,2 14,-26-46,35 72,3 6,1 0,0 0,-1 0,1 0,0 0,0-1,0 1,0 0,0-1,0-4,37 8,-3 2,0 0,0 2,36 10,23 4,129 22,-140-29,126 1,-112-10,308-2,115-41,-450 34,340-12,0 22,-143-1,281 10,-298-2,-20 0,90 9,12 0,-134-11,27 0,424-31,-605 18,344-39,-248 22,238-5,-326 26,-19-1,-1 1,50 7,-70-5,-1 0,0 1,0-1,0 2,0-1,0 1,-1 1,0 0,0 0,0 0,-1 1,13 12,-19-17,12 12,-2 0,11 15,-18-22,-1 0,0 0,0 1,0-1,-1 1,0-1,0 1,1 8,0 13,-1 1,-4 50,0-69,0 0,-1-1,0 0,-1 0,0 0,0 0,-1 0,0-1,-8 10,-7 13,16-25,0 0,-1 0,-1 0,1 0,-1-1,1 0,-2 0,1 0,-10 5,4-3,0-1,0-1,0 0,-23 6,16-8,0-1,0-1,-1 0,-24-3,-5 0,-274 11,-149-4,28-36,349 23,-155-9,-157-17,-103 0,198 29,-193 5,273 19,-62 3,-415 12,554-19,-123 5,57-19,-421-3,60 2,554-1,21 0,0 1,0 0,1 0,-1 0,0 1,0 0,-9 3,14-3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20:54.5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0 775,'0'0,"0"0,0 0,0-20,2-18,1-1,14-69,-11 68,-1 0,-2-75,-2 110,0-1,0 1,0-1,1 1,0 0,0 0,0 0,5-7,5-14,-11 22,1 0,0 0,0 0,0 0,1 0,-1 0,1 1,0-1,0 1,0 0,0 0,1 0,4-3,-1 2,0 1,0 0,1 0,-1 0,1 1,13-3,4 1,31-7,0 2,76-2,211 0,-223 7,122-22,-34 2,102-9,-106 12,16-1,-19 7,327-13,127 42,-324 7,-170-8,456 4,-165-9,-106 5,207-13,-227-5,718 5,-971 5,1 2,122 29,-180-33,12 2,0-2,33-1,-42-2,0 0,0 1,0 1,-1 1,1 1,-1 0,20 9,38 28,-63-33,0 0,-1 1,0 0,0 1,-1 1,13 15,-21-22,0 0,0 0,-1 1,1-1,-1 1,0 0,0-1,-1 1,0 0,1 0,0 9,-2-5,0 0,0 0,-1 0,0 0,-1 0,-2 9,-6 10,-1-1,0 0,-18 27,23-43,2-2,-1 0,-1-1,0 1,0-1,0-1,-1 1,-8 7,9-11,-1 1,1-1,-1-1,0 1,0-1,0 0,0-1,0 1,-1-1,-7 1,-25 2,-1-1,-50-1,-84-12,77 2,-662 11,271 7,-387 6,600-11,-69 4,-173 10,-2-23,94-1,-305 16,-274 5,768-10,-219-7,284-30,24 3,60 16,-14-2,-113 1,214 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21:20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168 268,'0'0,"0"0,0-4,0 0,0-1,1 1,0 0,-1-1,1 1,1 0,-1 0,1 0,-1 0,1 0,0 0,0 0,1 1,-1-1,5-4,-1 3,-1 1,1-1,0 1,1 0,-1 1,1-1,0 1,13-4,8-2,0 2,1 0,56-4,-71 10,0 0,0 2,0-1,0 2,0 0,-1 0,1 2,-1-1,1 2,18 8,-30-12,0 0,0 0,0 1,0-1,0 0,0 1,0 0,-1-1,1 1,0 0,-1 0,1 0,-1 0,0 0,0 0,0 0,0 0,0 0,0 1,0-1,-1 0,1 1,-1-1,0 3,0-1,-1 1,1-1,-1 0,-1 0,1 0,0 0,-1 0,0 0,0 0,0 0,-1-1,-4 7,-8 6,0 0,-2-2,0 1,0-2,-1 0,-1-2,-32 16,53-27,0 0,0 0,0 1,-1-1,1 0,0 0,0 1,0-1,0 1,0 0,0 0,-1-1,1 1,2 2,27 16,-30-19,17 12,0 1,23 21,-35-28,0 0,-1 0,1 0,-1 1,0 0,-1 0,0 0,0 1,4 11,-7-16,0 2,0-1,-1 0,1 0,-1 0,0 0,0 0,0 0,-1 0,0 0,1 1,-1-1,-2 5,0-3,0 1,-1-1,0 0,1 0,-2 0,1 0,-6 5,-4 2,0-1,-1-1,0 0,0-1,-18 9,26-17,0 0,0 0,0-1,0 0,0 0,0 0,0-1,-1 0,-12-3,-9 2,29-5,0 4</inkml:trace>
  <inkml:trace contextRef="#ctx0" brushRef="#br0" timeOffset="2335.52">845 152,'0'0,"0"0,0 0,-11-17,1 8,1-1,-1 2,-1-1,1 1,-1 1,-16-8,6 5,-1 1,-39-11,30 12,0 1,-1 1,0 2,0 1,-38 2,53 2,-1 1,0 0,1 1,-1 1,1 1,0 1,1 0,-1 1,1 0,-28 19,36-20,-19 12,-41 36,60-46,1 0,0 0,0 0,1 1,0 0,0 0,1 1,0-1,-4 12,3-4,0 0,2 0,-1 1,2-1,1 1,0 0,1 0,1 0,0 0,6 32,4-8,1 0,3-1,30 66,-34-90,0 0,1-1,1 0,1-1,0-1,1 0,0 0,1-1,22 14,-10-12,2-1,0-1,1-2,39 11,-48-16,-1 0,0-1,0 0,0-2,0 0,1-2,32-1,-42 0,-1-2,1 1,-1-2,0 1,0-1,0-1,0 0,0 0,-1-1,0 0,0-1,0 0,0 0,10-12,12-12,-2-1,-1-1,24-39,-39 51,19-39,-28 49,0 0,-1-1,0 1,0-1,-2 1,2-17,-3 20,4-295,-4 297,-1 1,0-1,-1 1,1-1,-1 1,0 0,0-1,0 1,0 0,-1 1,0-1,-3-4,-1 0,-1 0,0 1,0-1,-10-5,16 11,0 1,0 0,0 1,0-1,0 0,0 1,0-1,0 1,0-1,0 1,0 0,0 0,-4 0,4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21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149 249,'0'0,"0"0,0 0,0 0,0 0,7-18,-2 14,1-1,-1 1,1 0,0 0,0 1,0 0,0 0,1 0,13-3,-4 2,1 1,32-3,-45 5,0 1,1 0,-1 0,0 1,1-1,-1 1,0 0,0 0,0 1,1-1,5 4,-8-4,0 1,-1-1,1 0,0 1,-1-1,1 1,-1 0,0 0,0-1,1 1,-1 0,0 0,0 0,-1 0,1 0,0 0,-1 0,1 0,-1 1,0-1,0 0,0 0,0 0,0 5,-1 0,-1 0,1 0,-1 0,0-1,-1 1,0 0,0-1,-6 10,-38 48,15-22,22-27,6-8,-1 1,0-1,-1 0,0 0,0 0,-13 10,23-18,-1 1,1-1,0 0,0 1,0 0,0 0,0 0,7 2,3-2,16 2,52 9,-60-7,0 0,0-2,0-1,37-2,-59 1</inkml:trace>
  <inkml:trace contextRef="#ctx0" brushRef="#br0" timeOffset="2230.93">778 45,'0'0,"0"0,0 0,0 0,-15-3,-13-7,1 2,-1 1,0 1,-1 2,0 1,1 1,-1 1,0 1,0 2,1 1,-1 1,1 2,0 1,0 1,1 1,-40 19,49-19,0 0,0 2,1 0,0 1,1 1,1 0,-18 19,24-21,0 1,1 0,0 0,0 1,1 0,1 0,1 0,0 1,0 0,-5 28,5-5,1 0,1 0,4 47,0-80,0 0,0 0,0 1,1-1,0 0,0 0,0 0,0-1,0 1,1 0,3 3,37 39,-35-39,12 13,-13-12,0 0,1-1,0 0,0-1,1 1,12 6,1-2,1-2,0 0,0-1,0-1,1-1,29 3,-34-8,-1 0,0-1,1-1,-1-1,0 0,0-1,0-1,34-13,-25 6,-1-2,0 0,-1-2,0-1,-2-1,0-1,32-32,-52 46,1-1,-1 1,0-1,0 0,0 0,-1 0,0 0,0 0,0-1,-1 1,1-1,-1 1,0-9,0-9,0 0,-4-23,1 10,-6-66,7 90,-1 0,-1 0,0 0,-1 1,0 0,-8-16,-11-1,20 25,-1 0,1-1,0 1,0-1,1 0,-1 1,1-2,0 1,0 0,0 0,0 0,-1-9,3 12,0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28T09:21:10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437 236,'0'0,"0"0,0 0,0 0,0-11,0 0,-2 11,-3 7,-5 14,1 0,1 0,1 1,-9 44,2-6,11-50,0 0,1-1,0 1,1 0,0 1,1-1,0 14,1-24,-1 0</inkml:trace>
  <inkml:trace contextRef="#ctx0" brushRef="#br0" timeOffset="1932.07">655 53,'0'0,"0"0,-26-17,11 11,-1 0,0 0,0 1,-1 1,1 1,-1 1,0 0,0 1,0 0,0 2,0 0,1 1,-1 0,0 2,1 0,0 1,0 0,0 1,0 1,1 1,0 0,-19 14,16-7,1 0,1 1,0 0,1 2,-14 20,5-1,-32 69,51-97,-1 2,0 1,1-1,0 1,1 0,0 1,1-1,0 1,1-1,1 1,-1 14,2-19,0-1,1 0,-1 0,1 0,1 0,-1 0,1 0,1 0,-1-1,1 1,0-1,1 1,-1-1,8 9,-4-5,0 0,1 0,0-1,1-1,0 1,0-2,1 1,0-1,21 12,-17-13,0 0,1 0,0-1,0-1,0-1,0 0,1-1,-1 0,1-2,-1 0,1 0,0-1,-1-1,16-4,-9 1,85-22,-91 23,-1-2,0 0,0-1,23-15,-31 17,0-1,-1 0,1 0,-1 0,-1-1,1 0,-1-1,6-10,4-11,11-31,0-1,-13 36,29-68,-38 81,0 1,-1 0,-1-1,0 0,-1 0,0-19,-1 25,-1 1,0-1,-1 1,1-1,-1 1,0 0,-1 0,1 0,-4-6,5 9,-1 0,1-1,-1 1,1 0,-1 0,0 0,0 0,0 0,0 0,0 1,0-1,-1 1,1-1,0 1,-1 0,1 0,-1 0,1 0,-1 1,-5-2,8 2,0 0,-1 0,1 0,-1 0,1 0,0 0,-1 0,1 0,0 0,-1 0,1 0,0-1,-1 1,1 0,0 0,0 0,-1 0,1-1,0 1,-1 0,1 0,0-1,0 1,0 0,-1 0,1-1,0 1,0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overPageProperties xmlns="http://schemas.microsoft.com/office/2006/coverPageProps">
  <PublishDate>Session 16</PublishDate>
  <Abstract>ICT50715</Abstract>
  <CompanyAddress>1/2019</CompanyAddress>
  <CompanyPhone>Visual Studio
ASW Cloud</CompanyPhone>
  <CompanyFax>-    This assessment is to be completed individually.
-    You must meet all criteria listed in the marking guide to be satisfactory in this task.
-    You may resubmit this task if not successful within the enrolment period as per Holmesglen conducting
     assessment procedure.
-    The learner may use the internet for research.
-    You are expected to dedicate time to developing this assessment task both in and out of the classroom.
-    Development tools should include but are not limited to; Visual Studio
-    You must submit; All required working files, documentation and any other assets that you feel may be required in a zipped file.
-    This Assessment task must be uploaded to Brightspace along with a complete and signed coversheet. 
-    You may resubmit this task if not successful within the enrolment period as per Holmesglen conducting
     assessment procedure.
-    This is an individual task. However, you are required to get information, feedback and ideas from your assessor, peers and industry to help complete the assessment planning guide. 
-    It is expected all documents will be completed and submitted electronically but if this is not possible, make alternative arrangements for submitting the documents with your assessor.
-  You will have the opportunity to resubmit if any part of the assessment is deemed unsatisfactory (one resubmit allowed per task).
-  You can appeal an assessment decision according to the Holmesglen Assessment Complaints and Appeals Procedure.
- If you feel you require special allowance or adjustment to this task, please decide with your assessor within one week of commencing this assessment.
-    The learner may use the internet research answers for this assessment.</CompanyFax>
  <CompanyEmail>16 weeks</CompanyEmail>
</CoverPageProperties>
</file>

<file path=customXml/item2.xml><?xml version="1.0" encoding="utf-8"?>
<Fcrs180_2XMLNode xmlns="CRS180_2">
  <AssessType/>
</Fcrs180_2XMLNode>
</file>

<file path=customXml/item3.xml><?xml version="1.0" encoding="utf-8"?>
<Fcrs180_4XMLNode xmlns="CRS180_4">
  <DeptName>BDIT, Computer and Information Technology</DeptName>
</Fcrs180_4XMLNode>
</file>

<file path=customXml/item4.xml><?xml version="1.0" encoding="utf-8"?>
<Fcrs180_1XMLNode xmlns="CRS180_1">
  <OthBox>false</OthBox>
</Fcrs180_1XMLNode>
</file>

<file path=customXml/item5.xml><?xml version="1.0" encoding="utf-8"?>
<Fcrs180_3XMLNode xmlns="CRS180_3">
  <StName/>
  <StID/>
</Fcrs180_3XMLNode>
</file>

<file path=customXml/item6.xml><?xml version="1.0" encoding="utf-8"?>
<Fcrs180_5XMLNode xmlns="CRS180_5">
  <AssessTypeR>Project/Report/Portfolio</AssessTypeR>
</Fcrs180_5XMLNode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8.xml><?xml version="1.0" encoding="utf-8"?>
<Fcrs180XMLNode xmlns="CRS180">
  <SName/>
  <SID/>
  <KnowlBox>false</KnowlBox>
  <ObsBox/>
  <RptBox/>
  <PjtBox/>
  <PotBox/>
  <UGResultBox>true</UGResultBox>
  <OthRmk/>
  <SInstruct/>
  <AssessCon/>
</Fcrs180XMLNod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D0C82-7BC9-456F-A768-C6ED423A975C}">
  <ds:schemaRefs>
    <ds:schemaRef ds:uri="CRS180_2"/>
  </ds:schemaRefs>
</ds:datastoreItem>
</file>

<file path=customXml/itemProps3.xml><?xml version="1.0" encoding="utf-8"?>
<ds:datastoreItem xmlns:ds="http://schemas.openxmlformats.org/officeDocument/2006/customXml" ds:itemID="{BCCE98C7-93E3-46B4-9136-8583CF4B79F7}">
  <ds:schemaRefs>
    <ds:schemaRef ds:uri="CRS180_4"/>
  </ds:schemaRefs>
</ds:datastoreItem>
</file>

<file path=customXml/itemProps4.xml><?xml version="1.0" encoding="utf-8"?>
<ds:datastoreItem xmlns:ds="http://schemas.openxmlformats.org/officeDocument/2006/customXml" ds:itemID="{93E8A757-17F0-4CC7-B32F-5C21CEC8E169}">
  <ds:schemaRefs>
    <ds:schemaRef ds:uri="CRS180_1"/>
  </ds:schemaRefs>
</ds:datastoreItem>
</file>

<file path=customXml/itemProps5.xml><?xml version="1.0" encoding="utf-8"?>
<ds:datastoreItem xmlns:ds="http://schemas.openxmlformats.org/officeDocument/2006/customXml" ds:itemID="{EADE9EF3-1304-43E5-9865-7510817D635D}">
  <ds:schemaRefs>
    <ds:schemaRef ds:uri="CRS180_3"/>
  </ds:schemaRefs>
</ds:datastoreItem>
</file>

<file path=customXml/itemProps6.xml><?xml version="1.0" encoding="utf-8"?>
<ds:datastoreItem xmlns:ds="http://schemas.openxmlformats.org/officeDocument/2006/customXml" ds:itemID="{8EEE6C64-7878-4D06-B4F9-6A63DFC5E605}">
  <ds:schemaRefs>
    <ds:schemaRef ds:uri="CRS180_5"/>
  </ds:schemaRefs>
</ds:datastoreItem>
</file>

<file path=customXml/itemProps7.xml><?xml version="1.0" encoding="utf-8"?>
<ds:datastoreItem xmlns:ds="http://schemas.openxmlformats.org/officeDocument/2006/customXml" ds:itemID="{6304FE38-CC72-4719-B595-EC28C7D364BC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AEAA7968-AA76-4AEA-864E-618A3CDCDA91}">
  <ds:schemaRefs>
    <ds:schemaRef ds:uri="CRS1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CRS180_Assessment_Task_SFV.dotx</Template>
  <TotalTime>7350</TotalTime>
  <Pages>16</Pages>
  <Words>1547</Words>
  <Characters>8823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Diploma of Software Development</vt:lpstr>
    </vt:vector>
  </TitlesOfParts>
  <Company>2</Company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 of Software Development</dc:title>
  <dc:creator>Marilou_F</dc:creator>
  <cp:keywords>Computer
Code Editor
Browsers
Internet Connection</cp:keywords>
  <dc:description>Implement security for applications
Apply advanced programming skills in another language
Create cloud computing services</dc:description>
  <cp:lastModifiedBy>Sandra Mancini</cp:lastModifiedBy>
  <cp:revision>1474</cp:revision>
  <cp:lastPrinted>2017-05-29T22:15:00Z</cp:lastPrinted>
  <dcterms:created xsi:type="dcterms:W3CDTF">2019-01-18T01:39:00Z</dcterms:created>
  <dcterms:modified xsi:type="dcterms:W3CDTF">2020-06-28T11:34:00Z</dcterms:modified>
  <cp:category>ICTPRG507
ICTPRG523
ICTPRG604</cp:category>
  <cp:contentStatus>This assessment requires learner to design and code several programs according to the requirements. This assessment has been divided into 6 parts. Each part must be completed as per the instructions. The 6 parts are as Follows:
Part 1 - Data structure programming
Part 2 - Hashing technology programming
Part 3 - Sorting algorithms programming
Part 4 - Multi process application
Part 5 - Web Service
Part 6 - Web Application
•  Once learners have completed all the parts, the assessment must be uploaded and submitted along with the signed assessment coversheet via Brightspace. 
•  If a supplied answer is incorrect or requires further information the learner will be requested to correct the issues and resubmit the assessment via Brightspace.
•  Learners must contribute to and abide by organisational standards including intellectual property and privacy
•  You may use the internet for research purposes</cp:contentStatus>
</cp:coreProperties>
</file>